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AB2E" w14:textId="77777777" w:rsidR="00CA33D6" w:rsidRPr="00E06084" w:rsidRDefault="00CA33D6" w:rsidP="00CA33D6">
      <w:pPr>
        <w:rPr>
          <w:lang w:eastAsia="nl-BE"/>
        </w:rPr>
      </w:pPr>
      <w:r w:rsidRPr="00E06084">
        <w:rPr>
          <w:noProof/>
          <w:lang w:eastAsia="nl-BE"/>
        </w:rPr>
        <mc:AlternateContent>
          <mc:Choice Requires="wps">
            <w:drawing>
              <wp:anchor distT="0" distB="0" distL="114300" distR="114300" simplePos="0" relativeHeight="251662336" behindDoc="0" locked="0" layoutInCell="1" allowOverlap="1" wp14:anchorId="3950D949" wp14:editId="6DACA354">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E2281" w14:textId="77777777" w:rsidR="003A0A49" w:rsidRPr="00E06084" w:rsidRDefault="003A0A49" w:rsidP="00CA33D6"/>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950D949" id="_x0000_t202" coordsize="21600,21600" o:spt="202" path="m,l,21600r21600,l21600,xe">
                <v:stroke joinstyle="miter"/>
                <v:path gradientshapeok="t" o:connecttype="rect"/>
              </v:shapetype>
              <v:shape id="Text Box 11" o:spid="_x0000_s1026" type="#_x0000_t202" style="position:absolute;margin-left:-3.15pt;margin-top:-87.65pt;width:138.75pt;height:92.4pt;z-index:2516623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14:paraId="7E9E2281" w14:textId="77777777" w:rsidR="003A0A49" w:rsidRPr="00E06084" w:rsidRDefault="003A0A49" w:rsidP="00CA33D6"/>
                  </w:txbxContent>
                </v:textbox>
              </v:shape>
            </w:pict>
          </mc:Fallback>
        </mc:AlternateContent>
      </w:r>
    </w:p>
    <w:p w14:paraId="37E1D7A2" w14:textId="5CE4CFDC" w:rsidR="00CA33D6" w:rsidRDefault="00CA33D6" w:rsidP="00CA33D6">
      <w:pPr>
        <w:rPr>
          <w:lang w:eastAsia="nl-BE"/>
        </w:rPr>
      </w:pPr>
      <w:r w:rsidRPr="00E06084">
        <w:rPr>
          <w:noProof/>
          <w:lang w:eastAsia="nl-BE"/>
        </w:rPr>
        <mc:AlternateContent>
          <mc:Choice Requires="wps">
            <w:drawing>
              <wp:anchor distT="0" distB="0" distL="114300" distR="114300" simplePos="0" relativeHeight="251660288" behindDoc="0" locked="0" layoutInCell="1" allowOverlap="1" wp14:anchorId="1302B73E" wp14:editId="6A3C8463">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A546D" w14:textId="77777777" w:rsidR="003A0A49" w:rsidRPr="00E06084" w:rsidRDefault="003A0A49" w:rsidP="00CA33D6">
                            <w:pPr>
                              <w:spacing w:line="360" w:lineRule="auto"/>
                            </w:pPr>
                            <w:r w:rsidRPr="00E06084">
                              <w:t xml:space="preserve">Student: </w:t>
                            </w:r>
                            <w:r>
                              <w:t>Lyva Van Damme</w:t>
                            </w:r>
                          </w:p>
                          <w:p w14:paraId="57459457" w14:textId="77777777" w:rsidR="003A0A49" w:rsidRDefault="003A0A49" w:rsidP="00CA33D6">
                            <w:pPr>
                              <w:spacing w:line="360" w:lineRule="auto"/>
                            </w:pPr>
                          </w:p>
                          <w:p w14:paraId="2358B708" w14:textId="77777777" w:rsidR="003A0A49" w:rsidRPr="00E06084" w:rsidRDefault="003A0A49" w:rsidP="00CA33D6">
                            <w:pPr>
                              <w:spacing w:line="360" w:lineRule="auto"/>
                            </w:pPr>
                            <w:r w:rsidRPr="00E06084">
                              <w:t xml:space="preserve">Stagebegeleider: </w:t>
                            </w:r>
                            <w:permStart w:id="384128339" w:edGrp="everyone"/>
                            <w:r>
                              <w:t>Koen Verhoeyen</w:t>
                            </w:r>
                          </w:p>
                          <w:permEnd w:id="384128339"/>
                          <w:p w14:paraId="1D727730" w14:textId="77777777" w:rsidR="003A0A49" w:rsidRPr="00E06084" w:rsidRDefault="003A0A49" w:rsidP="00CA33D6">
                            <w:pPr>
                              <w:spacing w:line="360" w:lineRule="auto"/>
                            </w:pPr>
                            <w:r w:rsidRPr="00E06084">
                              <w:t xml:space="preserve">Stagebedrijf: </w:t>
                            </w:r>
                            <w:permStart w:id="1778518772" w:edGrp="everyone"/>
                            <w:r>
                              <w:t>Delaware</w:t>
                            </w:r>
                          </w:p>
                          <w:permEnd w:id="1778518772"/>
                          <w:p w14:paraId="4B5338A4" w14:textId="77777777" w:rsidR="003A0A49" w:rsidRDefault="003A0A49" w:rsidP="00CA33D6">
                            <w:pPr>
                              <w:spacing w:line="360" w:lineRule="auto"/>
                            </w:pPr>
                            <w:r w:rsidRPr="00E06084">
                              <w:t xml:space="preserve">Stagementor: </w:t>
                            </w:r>
                            <w:permStart w:id="425075330" w:edGrp="everyone"/>
                            <w:r>
                              <w:t>Nicolas Pauwelyn</w:t>
                            </w:r>
                          </w:p>
                          <w:p w14:paraId="52B0BB00" w14:textId="77777777" w:rsidR="003A0A49" w:rsidRPr="00E06084" w:rsidRDefault="003A0A49" w:rsidP="00CA33D6">
                            <w:pPr>
                              <w:spacing w:line="360" w:lineRule="auto"/>
                            </w:pPr>
                            <w:r w:rsidRPr="00E06084">
                              <w:t xml:space="preserve">Academiejaar </w:t>
                            </w:r>
                            <w:permStart w:id="739845856" w:edGrp="everyone"/>
                            <w:r w:rsidRPr="00E06084">
                              <w:t>201</w:t>
                            </w:r>
                            <w:r>
                              <w:t>8</w:t>
                            </w:r>
                            <w:r w:rsidRPr="00E06084">
                              <w:t>-201</w:t>
                            </w:r>
                            <w:r>
                              <w:t>9</w:t>
                            </w:r>
                            <w:permEnd w:id="739845856"/>
                          </w:p>
                          <w:permEnd w:id="425075330"/>
                          <w:p w14:paraId="6102DD84" w14:textId="77777777" w:rsidR="003A0A49" w:rsidRPr="00E06084" w:rsidRDefault="003A0A49" w:rsidP="00CA33D6">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2B73E" id="Text Box 8" o:spid="_x0000_s1027" type="#_x0000_t202" style="position:absolute;margin-left:-20.6pt;margin-top:532.7pt;width:276.95pt;height: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14:paraId="10BA546D" w14:textId="77777777" w:rsidR="003A0A49" w:rsidRPr="00E06084" w:rsidRDefault="003A0A49" w:rsidP="00CA33D6">
                      <w:pPr>
                        <w:spacing w:line="360" w:lineRule="auto"/>
                      </w:pPr>
                      <w:r w:rsidRPr="00E06084">
                        <w:t xml:space="preserve">Student: </w:t>
                      </w:r>
                      <w:r>
                        <w:t>Lyva Van Damme</w:t>
                      </w:r>
                    </w:p>
                    <w:p w14:paraId="57459457" w14:textId="77777777" w:rsidR="003A0A49" w:rsidRDefault="003A0A49" w:rsidP="00CA33D6">
                      <w:pPr>
                        <w:spacing w:line="360" w:lineRule="auto"/>
                      </w:pPr>
                    </w:p>
                    <w:p w14:paraId="2358B708" w14:textId="77777777" w:rsidR="003A0A49" w:rsidRPr="00E06084" w:rsidRDefault="003A0A49" w:rsidP="00CA33D6">
                      <w:pPr>
                        <w:spacing w:line="360" w:lineRule="auto"/>
                      </w:pPr>
                      <w:r w:rsidRPr="00E06084">
                        <w:t xml:space="preserve">Stagebegeleider: </w:t>
                      </w:r>
                      <w:permStart w:id="384128339" w:edGrp="everyone"/>
                      <w:r>
                        <w:t>Koen Verhoeyen</w:t>
                      </w:r>
                    </w:p>
                    <w:permEnd w:id="384128339"/>
                    <w:p w14:paraId="1D727730" w14:textId="77777777" w:rsidR="003A0A49" w:rsidRPr="00E06084" w:rsidRDefault="003A0A49" w:rsidP="00CA33D6">
                      <w:pPr>
                        <w:spacing w:line="360" w:lineRule="auto"/>
                      </w:pPr>
                      <w:r w:rsidRPr="00E06084">
                        <w:t xml:space="preserve">Stagebedrijf: </w:t>
                      </w:r>
                      <w:permStart w:id="1778518772" w:edGrp="everyone"/>
                      <w:r>
                        <w:t>Delaware</w:t>
                      </w:r>
                    </w:p>
                    <w:permEnd w:id="1778518772"/>
                    <w:p w14:paraId="4B5338A4" w14:textId="77777777" w:rsidR="003A0A49" w:rsidRDefault="003A0A49" w:rsidP="00CA33D6">
                      <w:pPr>
                        <w:spacing w:line="360" w:lineRule="auto"/>
                      </w:pPr>
                      <w:r w:rsidRPr="00E06084">
                        <w:t xml:space="preserve">Stagementor: </w:t>
                      </w:r>
                      <w:permStart w:id="425075330" w:edGrp="everyone"/>
                      <w:r>
                        <w:t>Nicolas Pauwelyn</w:t>
                      </w:r>
                    </w:p>
                    <w:p w14:paraId="52B0BB00" w14:textId="77777777" w:rsidR="003A0A49" w:rsidRPr="00E06084" w:rsidRDefault="003A0A49" w:rsidP="00CA33D6">
                      <w:pPr>
                        <w:spacing w:line="360" w:lineRule="auto"/>
                      </w:pPr>
                      <w:r w:rsidRPr="00E06084">
                        <w:t xml:space="preserve">Academiejaar </w:t>
                      </w:r>
                      <w:permStart w:id="739845856" w:edGrp="everyone"/>
                      <w:r w:rsidRPr="00E06084">
                        <w:t>201</w:t>
                      </w:r>
                      <w:r>
                        <w:t>8</w:t>
                      </w:r>
                      <w:r w:rsidRPr="00E06084">
                        <w:t>-201</w:t>
                      </w:r>
                      <w:r>
                        <w:t>9</w:t>
                      </w:r>
                      <w:permEnd w:id="739845856"/>
                    </w:p>
                    <w:permEnd w:id="425075330"/>
                    <w:p w14:paraId="6102DD84" w14:textId="77777777" w:rsidR="003A0A49" w:rsidRPr="00E06084" w:rsidRDefault="003A0A49" w:rsidP="00CA33D6">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61312" behindDoc="0" locked="0" layoutInCell="1" allowOverlap="1" wp14:anchorId="5833376B" wp14:editId="2F5362A0">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600A" w14:textId="77777777" w:rsidR="003A0A49" w:rsidRDefault="003A0A49" w:rsidP="00CA33D6"/>
                          <w:p w14:paraId="14386BFA" w14:textId="77777777" w:rsidR="003A0A49" w:rsidRDefault="003A0A49"/>
                          <w:p w14:paraId="2A2ECDAA" w14:textId="77777777" w:rsidR="003A0A49" w:rsidRDefault="003A0A49" w:rsidP="00CA33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3376B" id="Text Box 9" o:spid="_x0000_s1028" type="#_x0000_t202" style="position:absolute;margin-left:262.7pt;margin-top:554pt;width:217.9pt;height:8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L7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chGt2pey+oJ&#10;JKwkCAzECHMPFo1U3zEaYIZkWH/bUsUwat8LeAZJSIgdOm5DpvMINurcsj63UFECVIYNRuNyacZB&#10;te0V3zQQaXx4Qt7C06m5E/VzVocHB3PCcTvMNDuIzvfO63nyLn4B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DdiUL7&#10;uQIAAMEFAAAOAAAAAAAAAAAAAAAAAC4CAABkcnMvZTJvRG9jLnhtbFBLAQItABQABgAIAAAAIQDA&#10;43Nm4AAAAA0BAAAPAAAAAAAAAAAAAAAAABMFAABkcnMvZG93bnJldi54bWxQSwUGAAAAAAQABADz&#10;AAAAIAYAAAAA&#10;" filled="f" stroked="f">
                <v:textbox>
                  <w:txbxContent>
                    <w:p w14:paraId="7B73600A" w14:textId="77777777" w:rsidR="003A0A49" w:rsidRDefault="003A0A49" w:rsidP="00CA33D6"/>
                    <w:p w14:paraId="14386BFA" w14:textId="77777777" w:rsidR="003A0A49" w:rsidRDefault="003A0A49"/>
                    <w:p w14:paraId="2A2ECDAA" w14:textId="77777777" w:rsidR="003A0A49" w:rsidRDefault="003A0A49" w:rsidP="00CA33D6"/>
                  </w:txbxContent>
                </v:textbox>
              </v:shape>
            </w:pict>
          </mc:Fallback>
        </mc:AlternateContent>
      </w:r>
    </w:p>
    <w:p w14:paraId="6E1A261C" w14:textId="77777777" w:rsidR="00CA33D6" w:rsidRPr="00E40394" w:rsidRDefault="00CA33D6" w:rsidP="00CA33D6">
      <w:pPr>
        <w:rPr>
          <w:lang w:eastAsia="nl-BE"/>
        </w:rPr>
      </w:pPr>
    </w:p>
    <w:p w14:paraId="7C34EC37" w14:textId="77777777" w:rsidR="00CA33D6" w:rsidRPr="00E40394" w:rsidRDefault="00CA33D6" w:rsidP="00CA33D6">
      <w:pPr>
        <w:rPr>
          <w:lang w:eastAsia="nl-BE"/>
        </w:rPr>
      </w:pPr>
    </w:p>
    <w:p w14:paraId="1556F77D" w14:textId="77777777" w:rsidR="00CA33D6" w:rsidRPr="00E40394" w:rsidRDefault="00CA33D6" w:rsidP="00CA33D6">
      <w:pPr>
        <w:rPr>
          <w:lang w:eastAsia="nl-BE"/>
        </w:rPr>
      </w:pPr>
    </w:p>
    <w:p w14:paraId="4461337A" w14:textId="77777777" w:rsidR="00CA33D6" w:rsidRPr="00E40394" w:rsidRDefault="00CA33D6" w:rsidP="00CA33D6">
      <w:pPr>
        <w:rPr>
          <w:lang w:eastAsia="nl-BE"/>
        </w:rPr>
      </w:pPr>
    </w:p>
    <w:p w14:paraId="6000AA95" w14:textId="77777777" w:rsidR="00CA33D6" w:rsidRPr="00E40394" w:rsidRDefault="00CA33D6" w:rsidP="00CA33D6">
      <w:pPr>
        <w:rPr>
          <w:lang w:eastAsia="nl-BE"/>
        </w:rPr>
      </w:pPr>
    </w:p>
    <w:p w14:paraId="149CF91D" w14:textId="77777777" w:rsidR="00CA33D6" w:rsidRPr="00E40394" w:rsidRDefault="00CA33D6" w:rsidP="00CA33D6">
      <w:pPr>
        <w:rPr>
          <w:lang w:eastAsia="nl-BE"/>
        </w:rPr>
      </w:pPr>
    </w:p>
    <w:p w14:paraId="650D7EFC" w14:textId="77777777" w:rsidR="00CA33D6" w:rsidRPr="00E40394" w:rsidRDefault="00CA33D6" w:rsidP="00CA33D6">
      <w:pPr>
        <w:rPr>
          <w:lang w:eastAsia="nl-BE"/>
        </w:rPr>
      </w:pPr>
    </w:p>
    <w:p w14:paraId="51CD8541" w14:textId="77777777" w:rsidR="00CA33D6" w:rsidRPr="00E40394" w:rsidRDefault="00CA33D6" w:rsidP="00CA33D6">
      <w:pPr>
        <w:rPr>
          <w:lang w:eastAsia="nl-BE"/>
        </w:rPr>
      </w:pPr>
    </w:p>
    <w:p w14:paraId="547DE42E" w14:textId="77777777" w:rsidR="00CA33D6" w:rsidRPr="00E40394" w:rsidRDefault="00CA33D6" w:rsidP="00CA33D6">
      <w:pPr>
        <w:rPr>
          <w:lang w:eastAsia="nl-BE"/>
        </w:rPr>
      </w:pPr>
    </w:p>
    <w:p w14:paraId="7CA7A32E" w14:textId="77777777" w:rsidR="00CA33D6" w:rsidRPr="00E40394" w:rsidRDefault="00CA33D6" w:rsidP="00CA33D6">
      <w:pPr>
        <w:rPr>
          <w:lang w:eastAsia="nl-BE"/>
        </w:rPr>
      </w:pPr>
    </w:p>
    <w:p w14:paraId="462C202F" w14:textId="77777777" w:rsidR="00CA33D6" w:rsidRPr="00E40394" w:rsidRDefault="00CA33D6" w:rsidP="00CA33D6">
      <w:pPr>
        <w:rPr>
          <w:lang w:eastAsia="nl-BE"/>
        </w:rPr>
      </w:pPr>
    </w:p>
    <w:p w14:paraId="25DB8A4F" w14:textId="77777777" w:rsidR="00CA33D6" w:rsidRPr="00E40394" w:rsidRDefault="00CA33D6" w:rsidP="00CA33D6">
      <w:pPr>
        <w:rPr>
          <w:lang w:eastAsia="nl-BE"/>
        </w:rPr>
      </w:pPr>
    </w:p>
    <w:p w14:paraId="7255CD5E" w14:textId="77777777" w:rsidR="00CA33D6" w:rsidRPr="00E40394" w:rsidRDefault="00CA33D6" w:rsidP="00CA33D6">
      <w:pPr>
        <w:rPr>
          <w:lang w:eastAsia="nl-BE"/>
        </w:rPr>
      </w:pPr>
    </w:p>
    <w:p w14:paraId="60B472BA" w14:textId="51070E80" w:rsidR="00CA33D6" w:rsidRPr="00E40394" w:rsidRDefault="00E409A8" w:rsidP="00CA33D6">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14:anchorId="2EAFB304" wp14:editId="2ED5E060">
                <wp:simplePos x="0" y="0"/>
                <wp:positionH relativeFrom="margin">
                  <wp:posOffset>-40459</wp:posOffset>
                </wp:positionH>
                <wp:positionV relativeFrom="paragraph">
                  <wp:posOffset>151221</wp:posOffset>
                </wp:positionV>
                <wp:extent cx="6143625" cy="3265714"/>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265714"/>
                        </a:xfrm>
                        <a:prstGeom prst="rect">
                          <a:avLst/>
                        </a:prstGeom>
                        <a:noFill/>
                        <a:ln w="9525">
                          <a:noFill/>
                          <a:miter lim="800000"/>
                          <a:headEnd/>
                          <a:tailEnd/>
                        </a:ln>
                      </wps:spPr>
                      <wps:txbx>
                        <w:txbxContent>
                          <w:p w14:paraId="7BBE4063" w14:textId="77777777" w:rsidR="003A0A49" w:rsidRPr="00E06084" w:rsidRDefault="003A0A49" w:rsidP="00CA33D6">
                            <w:pPr>
                              <w:pStyle w:val="Tussenpaginatitel"/>
                              <w:rPr>
                                <w:color w:val="auto"/>
                                <w:sz w:val="60"/>
                                <w:szCs w:val="60"/>
                              </w:rPr>
                            </w:pPr>
                            <w:bookmarkStart w:id="0" w:name="_Toc9514234"/>
                            <w:bookmarkStart w:id="1" w:name="_Toc9411192"/>
                            <w:r w:rsidRPr="00E06084">
                              <w:rPr>
                                <w:color w:val="auto"/>
                                <w:sz w:val="60"/>
                                <w:szCs w:val="60"/>
                              </w:rPr>
                              <w:t>Stageverslag</w:t>
                            </w:r>
                            <w:bookmarkEnd w:id="0"/>
                          </w:p>
                          <w:p w14:paraId="4CB90455" w14:textId="77777777" w:rsidR="003A0A49" w:rsidRPr="00E06084" w:rsidRDefault="003A0A49" w:rsidP="00CA33D6">
                            <w:pPr>
                              <w:pStyle w:val="Tussenpaginatitel"/>
                              <w:rPr>
                                <w:color w:val="auto"/>
                                <w:sz w:val="60"/>
                                <w:szCs w:val="60"/>
                              </w:rPr>
                            </w:pPr>
                            <w:bookmarkStart w:id="2" w:name="_Toc9514235"/>
                            <w:r w:rsidRPr="00E06084">
                              <w:rPr>
                                <w:color w:val="auto"/>
                                <w:sz w:val="60"/>
                                <w:szCs w:val="60"/>
                              </w:rPr>
                              <w:t>Bachelor toegepaste informatica</w:t>
                            </w:r>
                            <w:bookmarkEnd w:id="2"/>
                          </w:p>
                          <w:p w14:paraId="70E82025" w14:textId="77777777" w:rsidR="003A0A49" w:rsidRPr="00094020" w:rsidRDefault="003A0A49" w:rsidP="00CA33D6">
                            <w:pPr>
                              <w:pStyle w:val="Tussenpaginatitel"/>
                              <w:rPr>
                                <w:color w:val="auto"/>
                              </w:rPr>
                            </w:pPr>
                            <w:bookmarkStart w:id="3" w:name="_Toc9514236"/>
                            <w:permStart w:id="1262583778" w:edGrp="everyone"/>
                            <w:r w:rsidRPr="00094020">
                              <w:rPr>
                                <w:color w:val="auto"/>
                              </w:rPr>
                              <w:t>Enterprise messaging</w:t>
                            </w:r>
                            <w:bookmarkEnd w:id="3"/>
                          </w:p>
                          <w:p w14:paraId="14262188" w14:textId="77777777" w:rsidR="003A0A49" w:rsidRPr="00E80CAC" w:rsidRDefault="003A0A49" w:rsidP="00CA33D6">
                            <w:pPr>
                              <w:pStyle w:val="Tussenpaginatitel"/>
                              <w:rPr>
                                <w:color w:val="auto"/>
                                <w:sz w:val="36"/>
                                <w:szCs w:val="36"/>
                              </w:rPr>
                            </w:pPr>
                            <w:bookmarkStart w:id="4" w:name="_Toc9514237"/>
                            <w:r w:rsidRPr="00E80CAC">
                              <w:rPr>
                                <w:color w:val="auto"/>
                                <w:sz w:val="36"/>
                                <w:szCs w:val="36"/>
                              </w:rPr>
                              <w:t>Enterprise messaging toe gepast op een</w:t>
                            </w:r>
                            <w:r>
                              <w:rPr>
                                <w:color w:val="auto"/>
                                <w:sz w:val="36"/>
                                <w:szCs w:val="36"/>
                              </w:rPr>
                              <w:t xml:space="preserve"> business case</w:t>
                            </w:r>
                            <w:bookmarkEnd w:id="4"/>
                            <w:permEnd w:id="1262583778"/>
                          </w:p>
                          <w:bookmarkEnd w:i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FB304" id="Tekstvak 2" o:spid="_x0000_s1029" type="#_x0000_t202" style="position:absolute;margin-left:-3.2pt;margin-top:11.9pt;width:483.75pt;height:257.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" filled="f" stroked="f">
                <v:textbox>
                  <w:txbxContent>
                    <w:p w14:paraId="7BBE4063" w14:textId="77777777" w:rsidR="003A0A49" w:rsidRPr="00E06084" w:rsidRDefault="003A0A49" w:rsidP="00CA33D6">
                      <w:pPr>
                        <w:pStyle w:val="Tussenpaginatitel"/>
                        <w:rPr>
                          <w:color w:val="auto"/>
                          <w:sz w:val="60"/>
                          <w:szCs w:val="60"/>
                        </w:rPr>
                      </w:pPr>
                      <w:bookmarkStart w:id="5" w:name="_Toc9514234"/>
                      <w:bookmarkStart w:id="6" w:name="_Toc9411192"/>
                      <w:r w:rsidRPr="00E06084">
                        <w:rPr>
                          <w:color w:val="auto"/>
                          <w:sz w:val="60"/>
                          <w:szCs w:val="60"/>
                        </w:rPr>
                        <w:t>Stageverslag</w:t>
                      </w:r>
                      <w:bookmarkEnd w:id="5"/>
                    </w:p>
                    <w:p w14:paraId="4CB90455" w14:textId="77777777" w:rsidR="003A0A49" w:rsidRPr="00E06084" w:rsidRDefault="003A0A49" w:rsidP="00CA33D6">
                      <w:pPr>
                        <w:pStyle w:val="Tussenpaginatitel"/>
                        <w:rPr>
                          <w:color w:val="auto"/>
                          <w:sz w:val="60"/>
                          <w:szCs w:val="60"/>
                        </w:rPr>
                      </w:pPr>
                      <w:bookmarkStart w:id="7" w:name="_Toc9514235"/>
                      <w:r w:rsidRPr="00E06084">
                        <w:rPr>
                          <w:color w:val="auto"/>
                          <w:sz w:val="60"/>
                          <w:szCs w:val="60"/>
                        </w:rPr>
                        <w:t>Bachelor toegepaste informatica</w:t>
                      </w:r>
                      <w:bookmarkEnd w:id="7"/>
                    </w:p>
                    <w:p w14:paraId="70E82025" w14:textId="77777777" w:rsidR="003A0A49" w:rsidRPr="00094020" w:rsidRDefault="003A0A49" w:rsidP="00CA33D6">
                      <w:pPr>
                        <w:pStyle w:val="Tussenpaginatitel"/>
                        <w:rPr>
                          <w:color w:val="auto"/>
                        </w:rPr>
                      </w:pPr>
                      <w:bookmarkStart w:id="8" w:name="_Toc9514236"/>
                      <w:permStart w:id="1262583778" w:edGrp="everyone"/>
                      <w:r w:rsidRPr="00094020">
                        <w:rPr>
                          <w:color w:val="auto"/>
                        </w:rPr>
                        <w:t>Enterprise messaging</w:t>
                      </w:r>
                      <w:bookmarkEnd w:id="8"/>
                    </w:p>
                    <w:p w14:paraId="14262188" w14:textId="77777777" w:rsidR="003A0A49" w:rsidRPr="00E80CAC" w:rsidRDefault="003A0A49" w:rsidP="00CA33D6">
                      <w:pPr>
                        <w:pStyle w:val="Tussenpaginatitel"/>
                        <w:rPr>
                          <w:color w:val="auto"/>
                          <w:sz w:val="36"/>
                          <w:szCs w:val="36"/>
                        </w:rPr>
                      </w:pPr>
                      <w:bookmarkStart w:id="9" w:name="_Toc9514237"/>
                      <w:r w:rsidRPr="00E80CAC">
                        <w:rPr>
                          <w:color w:val="auto"/>
                          <w:sz w:val="36"/>
                          <w:szCs w:val="36"/>
                        </w:rPr>
                        <w:t>Enterprise messaging toe gepast op een</w:t>
                      </w:r>
                      <w:r>
                        <w:rPr>
                          <w:color w:val="auto"/>
                          <w:sz w:val="36"/>
                          <w:szCs w:val="36"/>
                        </w:rPr>
                        <w:t xml:space="preserve"> business case</w:t>
                      </w:r>
                      <w:bookmarkEnd w:id="9"/>
                      <w:permEnd w:id="1262583778"/>
                    </w:p>
                    <w:bookmarkEnd w:id="6"/>
                  </w:txbxContent>
                </v:textbox>
                <w10:wrap anchorx="margin"/>
              </v:shape>
            </w:pict>
          </mc:Fallback>
        </mc:AlternateContent>
      </w:r>
    </w:p>
    <w:p w14:paraId="05A232D9" w14:textId="77777777" w:rsidR="00CA33D6" w:rsidRPr="00E40394" w:rsidRDefault="00CA33D6" w:rsidP="00CA33D6">
      <w:pPr>
        <w:rPr>
          <w:lang w:eastAsia="nl-BE"/>
        </w:rPr>
      </w:pPr>
    </w:p>
    <w:p w14:paraId="3A856A2D" w14:textId="77777777" w:rsidR="00CA33D6" w:rsidRPr="00E40394" w:rsidRDefault="00CA33D6" w:rsidP="00CA33D6">
      <w:pPr>
        <w:rPr>
          <w:lang w:eastAsia="nl-BE"/>
        </w:rPr>
      </w:pPr>
    </w:p>
    <w:p w14:paraId="2B4714CB" w14:textId="77777777" w:rsidR="00CA33D6" w:rsidRPr="00E40394" w:rsidRDefault="00CA33D6" w:rsidP="00CA33D6">
      <w:pPr>
        <w:rPr>
          <w:lang w:eastAsia="nl-BE"/>
        </w:rPr>
      </w:pPr>
    </w:p>
    <w:p w14:paraId="60F57E6B" w14:textId="77777777" w:rsidR="00CA33D6" w:rsidRPr="00E40394" w:rsidRDefault="00CA33D6" w:rsidP="00CA33D6">
      <w:pPr>
        <w:rPr>
          <w:lang w:eastAsia="nl-BE"/>
        </w:rPr>
      </w:pPr>
    </w:p>
    <w:p w14:paraId="44FFC46F" w14:textId="77777777" w:rsidR="00CA33D6" w:rsidRPr="00E40394" w:rsidRDefault="00CA33D6" w:rsidP="00CA33D6">
      <w:pPr>
        <w:rPr>
          <w:lang w:eastAsia="nl-BE"/>
        </w:rPr>
      </w:pPr>
    </w:p>
    <w:p w14:paraId="231FAFF1" w14:textId="77777777" w:rsidR="00CA33D6" w:rsidRPr="00E40394" w:rsidRDefault="00CA33D6" w:rsidP="00CA33D6">
      <w:pPr>
        <w:rPr>
          <w:lang w:eastAsia="nl-BE"/>
        </w:rPr>
      </w:pPr>
    </w:p>
    <w:p w14:paraId="11AD6D52" w14:textId="77777777" w:rsidR="00CA33D6" w:rsidRPr="00E40394" w:rsidRDefault="00CA33D6" w:rsidP="00CA33D6">
      <w:pPr>
        <w:rPr>
          <w:lang w:eastAsia="nl-BE"/>
        </w:rPr>
      </w:pPr>
    </w:p>
    <w:p w14:paraId="4547A22E" w14:textId="77777777" w:rsidR="00CA33D6" w:rsidRPr="00E40394" w:rsidRDefault="00CA33D6" w:rsidP="00CA33D6">
      <w:pPr>
        <w:rPr>
          <w:lang w:eastAsia="nl-BE"/>
        </w:rPr>
      </w:pPr>
    </w:p>
    <w:p w14:paraId="68258BCF" w14:textId="77777777" w:rsidR="00CA33D6" w:rsidRPr="00E40394" w:rsidRDefault="00CA33D6" w:rsidP="00CA33D6">
      <w:pPr>
        <w:rPr>
          <w:lang w:eastAsia="nl-BE"/>
        </w:rPr>
      </w:pPr>
    </w:p>
    <w:p w14:paraId="037180E2" w14:textId="77777777" w:rsidR="00CA33D6" w:rsidRPr="00E40394" w:rsidRDefault="00CA33D6" w:rsidP="00CA33D6">
      <w:pPr>
        <w:rPr>
          <w:lang w:eastAsia="nl-BE"/>
        </w:rPr>
      </w:pPr>
    </w:p>
    <w:p w14:paraId="346A1B2B" w14:textId="77777777" w:rsidR="00CA33D6" w:rsidRPr="00E40394" w:rsidRDefault="00CA33D6" w:rsidP="00CA33D6">
      <w:pPr>
        <w:rPr>
          <w:lang w:eastAsia="nl-BE"/>
        </w:rPr>
      </w:pPr>
    </w:p>
    <w:p w14:paraId="65A11BE2" w14:textId="77777777" w:rsidR="00CA33D6" w:rsidRPr="00E40394" w:rsidRDefault="00CA33D6" w:rsidP="00CA33D6">
      <w:pPr>
        <w:rPr>
          <w:lang w:eastAsia="nl-BE"/>
        </w:rPr>
      </w:pPr>
    </w:p>
    <w:p w14:paraId="70B79014" w14:textId="77777777" w:rsidR="00CA33D6" w:rsidRPr="00E40394" w:rsidRDefault="00CA33D6" w:rsidP="00CA33D6">
      <w:pPr>
        <w:rPr>
          <w:lang w:eastAsia="nl-BE"/>
        </w:rPr>
      </w:pPr>
    </w:p>
    <w:p w14:paraId="4D1F4D72" w14:textId="77777777" w:rsidR="00CA33D6" w:rsidRPr="00E40394" w:rsidRDefault="00CA33D6" w:rsidP="00CA33D6">
      <w:pPr>
        <w:rPr>
          <w:lang w:eastAsia="nl-BE"/>
        </w:rPr>
      </w:pPr>
    </w:p>
    <w:p w14:paraId="44EAE3C2" w14:textId="77777777" w:rsidR="00CA33D6" w:rsidRPr="00E40394" w:rsidRDefault="00CA33D6" w:rsidP="00CA33D6">
      <w:pPr>
        <w:rPr>
          <w:lang w:eastAsia="nl-BE"/>
        </w:rPr>
      </w:pPr>
    </w:p>
    <w:p w14:paraId="02305F0C" w14:textId="77777777" w:rsidR="00CA33D6" w:rsidRPr="00E40394" w:rsidRDefault="00CA33D6" w:rsidP="00CA33D6">
      <w:pPr>
        <w:rPr>
          <w:lang w:eastAsia="nl-BE"/>
        </w:rPr>
      </w:pPr>
    </w:p>
    <w:p w14:paraId="14BB1379" w14:textId="77777777" w:rsidR="00CA33D6" w:rsidRPr="00E40394" w:rsidRDefault="00CA33D6" w:rsidP="00CA33D6">
      <w:pPr>
        <w:rPr>
          <w:lang w:eastAsia="nl-BE"/>
        </w:rPr>
      </w:pPr>
    </w:p>
    <w:p w14:paraId="67E6C0B4" w14:textId="77777777" w:rsidR="00CA33D6" w:rsidRPr="00E40394" w:rsidRDefault="00CA33D6" w:rsidP="00CA33D6">
      <w:pPr>
        <w:rPr>
          <w:lang w:eastAsia="nl-BE"/>
        </w:rPr>
      </w:pPr>
    </w:p>
    <w:p w14:paraId="1A7BAFA1" w14:textId="77777777" w:rsidR="00CA33D6" w:rsidRPr="00E40394" w:rsidRDefault="00CA33D6" w:rsidP="00CA33D6">
      <w:pPr>
        <w:rPr>
          <w:lang w:eastAsia="nl-BE"/>
        </w:rPr>
      </w:pPr>
    </w:p>
    <w:p w14:paraId="160D7F18" w14:textId="77777777" w:rsidR="00CA33D6" w:rsidRPr="00E40394" w:rsidRDefault="00CA33D6" w:rsidP="00CA33D6">
      <w:pPr>
        <w:rPr>
          <w:lang w:eastAsia="nl-BE"/>
        </w:rPr>
      </w:pPr>
    </w:p>
    <w:p w14:paraId="1ED179C3" w14:textId="77777777" w:rsidR="00CA33D6" w:rsidRDefault="00CA33D6" w:rsidP="00CA33D6">
      <w:pPr>
        <w:rPr>
          <w:lang w:eastAsia="nl-BE"/>
        </w:rPr>
      </w:pPr>
    </w:p>
    <w:p w14:paraId="6538F099" w14:textId="77777777" w:rsidR="00CA33D6" w:rsidRDefault="00CA33D6" w:rsidP="00CA33D6">
      <w:pPr>
        <w:rPr>
          <w:lang w:eastAsia="nl-BE"/>
        </w:rPr>
      </w:pPr>
      <w:r>
        <w:rPr>
          <w:lang w:eastAsia="nl-BE"/>
        </w:rPr>
        <w:br w:type="page"/>
      </w:r>
    </w:p>
    <w:p w14:paraId="07793F35" w14:textId="515216F8" w:rsidR="00AC5ED3" w:rsidRPr="00016A29" w:rsidRDefault="00AC5ED3" w:rsidP="00AC5ED3">
      <w:pPr>
        <w:pStyle w:val="Tussenpaginasubtitel"/>
      </w:pPr>
      <w:bookmarkStart w:id="10" w:name="_Toc9514238"/>
      <w:r w:rsidRPr="00016A29">
        <w:lastRenderedPageBreak/>
        <w:t>Inhoudstabel</w:t>
      </w:r>
      <w:bookmarkEnd w:id="10"/>
    </w:p>
    <w:p w14:paraId="16DBCFD2" w14:textId="3360ACFC" w:rsidR="00581D6D" w:rsidRDefault="002316AC">
      <w:pPr>
        <w:pStyle w:val="TOC1"/>
        <w:rPr>
          <w:rFonts w:cstheme="minorBidi"/>
          <w:b w:val="0"/>
          <w:lang w:val="en-US"/>
        </w:rPr>
      </w:pPr>
      <w:r>
        <w:fldChar w:fldCharType="begin"/>
      </w:r>
      <w:r>
        <w:instrText xml:space="preserve"> TOC \h \z \t "Heading 1;3;Heading 2;4;Heading 3;5;Tussenpagina_titel;1;Tussenpagina_subtitel;2;Bibliography;6" </w:instrText>
      </w:r>
      <w:r>
        <w:fldChar w:fldCharType="separate"/>
      </w:r>
      <w:hyperlink r:id="rId8" w:anchor="_Toc9514234" w:history="1">
        <w:r w:rsidR="00581D6D" w:rsidRPr="00F7034E">
          <w:rPr>
            <w:rStyle w:val="Hyperlink"/>
          </w:rPr>
          <w:t>Stageverslag</w:t>
        </w:r>
        <w:r w:rsidR="00581D6D">
          <w:rPr>
            <w:webHidden/>
          </w:rPr>
          <w:tab/>
        </w:r>
        <w:r w:rsidR="00581D6D">
          <w:rPr>
            <w:webHidden/>
          </w:rPr>
          <w:fldChar w:fldCharType="begin"/>
        </w:r>
        <w:r w:rsidR="00581D6D">
          <w:rPr>
            <w:webHidden/>
          </w:rPr>
          <w:instrText xml:space="preserve"> PAGEREF _Toc9514234 \h </w:instrText>
        </w:r>
        <w:r w:rsidR="00581D6D">
          <w:rPr>
            <w:webHidden/>
          </w:rPr>
        </w:r>
        <w:r w:rsidR="00581D6D">
          <w:rPr>
            <w:webHidden/>
          </w:rPr>
          <w:fldChar w:fldCharType="separate"/>
        </w:r>
        <w:r w:rsidR="003A0A49">
          <w:rPr>
            <w:webHidden/>
          </w:rPr>
          <w:t>0</w:t>
        </w:r>
        <w:r w:rsidR="00581D6D">
          <w:rPr>
            <w:webHidden/>
          </w:rPr>
          <w:fldChar w:fldCharType="end"/>
        </w:r>
      </w:hyperlink>
    </w:p>
    <w:p w14:paraId="09C07240" w14:textId="38271892" w:rsidR="00581D6D" w:rsidRDefault="003A0A49">
      <w:pPr>
        <w:pStyle w:val="TOC1"/>
        <w:rPr>
          <w:rFonts w:cstheme="minorBidi"/>
          <w:b w:val="0"/>
          <w:lang w:val="en-US"/>
        </w:rPr>
      </w:pPr>
      <w:hyperlink r:id="rId9" w:anchor="_Toc9514235" w:history="1">
        <w:r w:rsidR="00581D6D" w:rsidRPr="00F7034E">
          <w:rPr>
            <w:rStyle w:val="Hyperlink"/>
          </w:rPr>
          <w:t>Bachelor toegepaste informatica</w:t>
        </w:r>
        <w:r w:rsidR="00581D6D">
          <w:rPr>
            <w:webHidden/>
          </w:rPr>
          <w:tab/>
        </w:r>
        <w:r w:rsidR="00581D6D">
          <w:rPr>
            <w:webHidden/>
          </w:rPr>
          <w:fldChar w:fldCharType="begin"/>
        </w:r>
        <w:r w:rsidR="00581D6D">
          <w:rPr>
            <w:webHidden/>
          </w:rPr>
          <w:instrText xml:space="preserve"> PAGEREF _Toc9514235 \h </w:instrText>
        </w:r>
        <w:r w:rsidR="00581D6D">
          <w:rPr>
            <w:webHidden/>
          </w:rPr>
        </w:r>
        <w:r w:rsidR="00581D6D">
          <w:rPr>
            <w:webHidden/>
          </w:rPr>
          <w:fldChar w:fldCharType="separate"/>
        </w:r>
        <w:r>
          <w:rPr>
            <w:webHidden/>
          </w:rPr>
          <w:t>0</w:t>
        </w:r>
        <w:r w:rsidR="00581D6D">
          <w:rPr>
            <w:webHidden/>
          </w:rPr>
          <w:fldChar w:fldCharType="end"/>
        </w:r>
      </w:hyperlink>
    </w:p>
    <w:p w14:paraId="36EBB540" w14:textId="76A19823" w:rsidR="00581D6D" w:rsidRDefault="003A0A49">
      <w:pPr>
        <w:pStyle w:val="TOC1"/>
        <w:rPr>
          <w:rFonts w:cstheme="minorBidi"/>
          <w:b w:val="0"/>
          <w:lang w:val="en-US"/>
        </w:rPr>
      </w:pPr>
      <w:hyperlink r:id="rId10" w:anchor="_Toc9514236" w:history="1">
        <w:r w:rsidR="00581D6D" w:rsidRPr="00F7034E">
          <w:rPr>
            <w:rStyle w:val="Hyperlink"/>
          </w:rPr>
          <w:t>Enterprise messaging</w:t>
        </w:r>
        <w:r w:rsidR="00581D6D">
          <w:rPr>
            <w:webHidden/>
          </w:rPr>
          <w:tab/>
        </w:r>
        <w:r w:rsidR="00581D6D">
          <w:rPr>
            <w:webHidden/>
          </w:rPr>
          <w:fldChar w:fldCharType="begin"/>
        </w:r>
        <w:r w:rsidR="00581D6D">
          <w:rPr>
            <w:webHidden/>
          </w:rPr>
          <w:instrText xml:space="preserve"> PAGEREF _Toc9514236 \h </w:instrText>
        </w:r>
        <w:r w:rsidR="00581D6D">
          <w:rPr>
            <w:webHidden/>
          </w:rPr>
        </w:r>
        <w:r w:rsidR="00581D6D">
          <w:rPr>
            <w:webHidden/>
          </w:rPr>
          <w:fldChar w:fldCharType="separate"/>
        </w:r>
        <w:r>
          <w:rPr>
            <w:webHidden/>
          </w:rPr>
          <w:t>0</w:t>
        </w:r>
        <w:r w:rsidR="00581D6D">
          <w:rPr>
            <w:webHidden/>
          </w:rPr>
          <w:fldChar w:fldCharType="end"/>
        </w:r>
      </w:hyperlink>
    </w:p>
    <w:p w14:paraId="7605AA25" w14:textId="7D37487B" w:rsidR="00581D6D" w:rsidRDefault="003A0A49" w:rsidP="00581D6D">
      <w:pPr>
        <w:pStyle w:val="TOC1"/>
        <w:rPr>
          <w:rFonts w:cstheme="minorBidi"/>
        </w:rPr>
      </w:pPr>
      <w:hyperlink r:id="rId11" w:anchor="_Toc9514237" w:history="1">
        <w:r w:rsidR="00581D6D" w:rsidRPr="00F7034E">
          <w:rPr>
            <w:rStyle w:val="Hyperlink"/>
          </w:rPr>
          <w:t>Enterprise messaging toe gepast op een business case</w:t>
        </w:r>
        <w:r w:rsidR="00581D6D">
          <w:rPr>
            <w:webHidden/>
          </w:rPr>
          <w:tab/>
        </w:r>
        <w:r w:rsidR="00581D6D">
          <w:rPr>
            <w:webHidden/>
          </w:rPr>
          <w:fldChar w:fldCharType="begin"/>
        </w:r>
        <w:r w:rsidR="00581D6D">
          <w:rPr>
            <w:webHidden/>
          </w:rPr>
          <w:instrText xml:space="preserve"> PAGEREF _Toc9514237 \h </w:instrText>
        </w:r>
        <w:r w:rsidR="00581D6D">
          <w:rPr>
            <w:webHidden/>
          </w:rPr>
        </w:r>
        <w:r w:rsidR="00581D6D">
          <w:rPr>
            <w:webHidden/>
          </w:rPr>
          <w:fldChar w:fldCharType="separate"/>
        </w:r>
        <w:r>
          <w:rPr>
            <w:webHidden/>
          </w:rPr>
          <w:t>0</w:t>
        </w:r>
        <w:r w:rsidR="00581D6D">
          <w:rPr>
            <w:webHidden/>
          </w:rPr>
          <w:fldChar w:fldCharType="end"/>
        </w:r>
      </w:hyperlink>
    </w:p>
    <w:p w14:paraId="525D44A7" w14:textId="77D3BBC4" w:rsidR="00581D6D" w:rsidRDefault="003A0A49">
      <w:pPr>
        <w:pStyle w:val="TOC1"/>
        <w:rPr>
          <w:rFonts w:cstheme="minorBidi"/>
          <w:b w:val="0"/>
          <w:lang w:val="en-US"/>
        </w:rPr>
      </w:pPr>
      <w:hyperlink w:anchor="_Toc9514239" w:history="1">
        <w:r w:rsidR="00581D6D" w:rsidRPr="00F7034E">
          <w:rPr>
            <w:rStyle w:val="Hyperlink"/>
            <w:lang w:eastAsia="nl-BE"/>
          </w:rPr>
          <w:t>Voorwoord</w:t>
        </w:r>
        <w:r w:rsidR="00581D6D">
          <w:rPr>
            <w:webHidden/>
          </w:rPr>
          <w:tab/>
        </w:r>
        <w:r w:rsidR="00581D6D">
          <w:rPr>
            <w:webHidden/>
          </w:rPr>
          <w:fldChar w:fldCharType="begin"/>
        </w:r>
        <w:r w:rsidR="00581D6D">
          <w:rPr>
            <w:webHidden/>
          </w:rPr>
          <w:instrText xml:space="preserve"> PAGEREF _Toc9514239 \h </w:instrText>
        </w:r>
        <w:r w:rsidR="00581D6D">
          <w:rPr>
            <w:webHidden/>
          </w:rPr>
        </w:r>
        <w:r w:rsidR="00581D6D">
          <w:rPr>
            <w:webHidden/>
          </w:rPr>
          <w:fldChar w:fldCharType="separate"/>
        </w:r>
        <w:r>
          <w:rPr>
            <w:webHidden/>
          </w:rPr>
          <w:t>3</w:t>
        </w:r>
        <w:r w:rsidR="00581D6D">
          <w:rPr>
            <w:webHidden/>
          </w:rPr>
          <w:fldChar w:fldCharType="end"/>
        </w:r>
      </w:hyperlink>
    </w:p>
    <w:p w14:paraId="5F1F9435" w14:textId="2B080A39" w:rsidR="00581D6D" w:rsidRDefault="003A0A49">
      <w:pPr>
        <w:pStyle w:val="TOC1"/>
        <w:rPr>
          <w:rFonts w:cstheme="minorBidi"/>
          <w:b w:val="0"/>
          <w:lang w:val="en-US"/>
        </w:rPr>
      </w:pPr>
      <w:hyperlink w:anchor="_Toc9514240" w:history="1">
        <w:r w:rsidR="00581D6D" w:rsidRPr="00F7034E">
          <w:rPr>
            <w:rStyle w:val="Hyperlink"/>
            <w:lang w:eastAsia="nl-BE"/>
          </w:rPr>
          <w:t>delaware</w:t>
        </w:r>
        <w:r w:rsidR="00581D6D">
          <w:rPr>
            <w:webHidden/>
          </w:rPr>
          <w:tab/>
        </w:r>
        <w:r w:rsidR="00581D6D">
          <w:rPr>
            <w:webHidden/>
          </w:rPr>
          <w:fldChar w:fldCharType="begin"/>
        </w:r>
        <w:r w:rsidR="00581D6D">
          <w:rPr>
            <w:webHidden/>
          </w:rPr>
          <w:instrText xml:space="preserve"> PAGEREF _Toc9514240 \h </w:instrText>
        </w:r>
        <w:r w:rsidR="00581D6D">
          <w:rPr>
            <w:webHidden/>
          </w:rPr>
        </w:r>
        <w:r w:rsidR="00581D6D">
          <w:rPr>
            <w:webHidden/>
          </w:rPr>
          <w:fldChar w:fldCharType="separate"/>
        </w:r>
        <w:r>
          <w:rPr>
            <w:webHidden/>
          </w:rPr>
          <w:t>4</w:t>
        </w:r>
        <w:r w:rsidR="00581D6D">
          <w:rPr>
            <w:webHidden/>
          </w:rPr>
          <w:fldChar w:fldCharType="end"/>
        </w:r>
      </w:hyperlink>
    </w:p>
    <w:p w14:paraId="5985916A" w14:textId="4A0FC175" w:rsidR="00581D6D" w:rsidRPr="009C21AF" w:rsidRDefault="003A0A49">
      <w:pPr>
        <w:pStyle w:val="TOC2"/>
        <w:tabs>
          <w:tab w:val="right" w:leader="dot" w:pos="9060"/>
        </w:tabs>
        <w:rPr>
          <w:rFonts w:cstheme="minorBidi"/>
          <w:noProof/>
          <w:sz w:val="20"/>
        </w:rPr>
      </w:pPr>
      <w:hyperlink w:anchor="_Toc9514241" w:history="1">
        <w:r w:rsidR="00581D6D" w:rsidRPr="009C21AF">
          <w:rPr>
            <w:rStyle w:val="Hyperlink"/>
            <w:noProof/>
            <w:sz w:val="20"/>
            <w:lang w:eastAsia="nl-BE"/>
          </w:rPr>
          <w:t>Historiek</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_Toc9514241 \h </w:instrText>
        </w:r>
        <w:r w:rsidR="00581D6D" w:rsidRPr="009C21AF">
          <w:rPr>
            <w:noProof/>
            <w:webHidden/>
            <w:sz w:val="20"/>
          </w:rPr>
        </w:r>
        <w:r w:rsidR="00581D6D" w:rsidRPr="009C21AF">
          <w:rPr>
            <w:noProof/>
            <w:webHidden/>
            <w:sz w:val="20"/>
          </w:rPr>
          <w:fldChar w:fldCharType="separate"/>
        </w:r>
        <w:r>
          <w:rPr>
            <w:noProof/>
            <w:webHidden/>
            <w:sz w:val="20"/>
          </w:rPr>
          <w:t>4</w:t>
        </w:r>
        <w:r w:rsidR="00581D6D" w:rsidRPr="009C21AF">
          <w:rPr>
            <w:noProof/>
            <w:webHidden/>
            <w:sz w:val="20"/>
          </w:rPr>
          <w:fldChar w:fldCharType="end"/>
        </w:r>
      </w:hyperlink>
    </w:p>
    <w:p w14:paraId="74287961" w14:textId="40684F2C" w:rsidR="00581D6D" w:rsidRPr="009C21AF" w:rsidRDefault="003A0A49">
      <w:pPr>
        <w:pStyle w:val="TOC2"/>
        <w:tabs>
          <w:tab w:val="right" w:leader="dot" w:pos="9060"/>
        </w:tabs>
        <w:rPr>
          <w:rFonts w:cstheme="minorBidi"/>
          <w:noProof/>
          <w:sz w:val="20"/>
        </w:rPr>
      </w:pPr>
      <w:hyperlink w:anchor="_Toc9514242" w:history="1">
        <w:r w:rsidR="00581D6D" w:rsidRPr="009C21AF">
          <w:rPr>
            <w:rStyle w:val="Hyperlink"/>
            <w:noProof/>
            <w:sz w:val="20"/>
            <w:lang w:eastAsia="nl-BE"/>
          </w:rPr>
          <w:t>Geografische ligging</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_Toc9514242 \h </w:instrText>
        </w:r>
        <w:r w:rsidR="00581D6D" w:rsidRPr="009C21AF">
          <w:rPr>
            <w:noProof/>
            <w:webHidden/>
            <w:sz w:val="20"/>
          </w:rPr>
        </w:r>
        <w:r w:rsidR="00581D6D" w:rsidRPr="009C21AF">
          <w:rPr>
            <w:noProof/>
            <w:webHidden/>
            <w:sz w:val="20"/>
          </w:rPr>
          <w:fldChar w:fldCharType="separate"/>
        </w:r>
        <w:r>
          <w:rPr>
            <w:noProof/>
            <w:webHidden/>
            <w:sz w:val="20"/>
          </w:rPr>
          <w:t>4</w:t>
        </w:r>
        <w:r w:rsidR="00581D6D" w:rsidRPr="009C21AF">
          <w:rPr>
            <w:noProof/>
            <w:webHidden/>
            <w:sz w:val="20"/>
          </w:rPr>
          <w:fldChar w:fldCharType="end"/>
        </w:r>
      </w:hyperlink>
    </w:p>
    <w:p w14:paraId="4FC57154" w14:textId="5A2179FA" w:rsidR="00581D6D" w:rsidRPr="009C21AF" w:rsidRDefault="003A0A49">
      <w:pPr>
        <w:pStyle w:val="TOC2"/>
        <w:tabs>
          <w:tab w:val="right" w:leader="dot" w:pos="9060"/>
        </w:tabs>
        <w:rPr>
          <w:rFonts w:cstheme="minorBidi"/>
          <w:noProof/>
          <w:sz w:val="20"/>
        </w:rPr>
      </w:pPr>
      <w:hyperlink w:anchor="_Toc9514243" w:history="1">
        <w:r w:rsidR="00581D6D" w:rsidRPr="009C21AF">
          <w:rPr>
            <w:rStyle w:val="Hyperlink"/>
            <w:noProof/>
            <w:sz w:val="20"/>
            <w:lang w:eastAsia="nl-BE"/>
          </w:rPr>
          <w:t>Situering stage binnen delaware</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_Toc9514243 \h </w:instrText>
        </w:r>
        <w:r w:rsidR="00581D6D" w:rsidRPr="009C21AF">
          <w:rPr>
            <w:noProof/>
            <w:webHidden/>
            <w:sz w:val="20"/>
          </w:rPr>
        </w:r>
        <w:r w:rsidR="00581D6D" w:rsidRPr="009C21AF">
          <w:rPr>
            <w:noProof/>
            <w:webHidden/>
            <w:sz w:val="20"/>
          </w:rPr>
          <w:fldChar w:fldCharType="separate"/>
        </w:r>
        <w:r>
          <w:rPr>
            <w:noProof/>
            <w:webHidden/>
            <w:sz w:val="20"/>
          </w:rPr>
          <w:t>5</w:t>
        </w:r>
        <w:r w:rsidR="00581D6D" w:rsidRPr="009C21AF">
          <w:rPr>
            <w:noProof/>
            <w:webHidden/>
            <w:sz w:val="20"/>
          </w:rPr>
          <w:fldChar w:fldCharType="end"/>
        </w:r>
      </w:hyperlink>
    </w:p>
    <w:p w14:paraId="64997D5A" w14:textId="38349BAF" w:rsidR="00581D6D" w:rsidRDefault="003A0A49">
      <w:pPr>
        <w:pStyle w:val="TOC1"/>
        <w:rPr>
          <w:rFonts w:cstheme="minorBidi"/>
          <w:b w:val="0"/>
          <w:lang w:val="en-US"/>
        </w:rPr>
      </w:pPr>
      <w:hyperlink w:anchor="_Toc9514244" w:history="1">
        <w:r w:rsidR="00581D6D" w:rsidRPr="00F7034E">
          <w:rPr>
            <w:rStyle w:val="Hyperlink"/>
            <w:lang w:val="en-GB" w:eastAsia="nl-BE"/>
          </w:rPr>
          <w:t>Stageopdracht: Event-driven notification through Message Queueing on S/4H</w:t>
        </w:r>
        <w:r w:rsidR="00581D6D">
          <w:rPr>
            <w:webHidden/>
          </w:rPr>
          <w:tab/>
        </w:r>
        <w:r w:rsidR="00581D6D">
          <w:rPr>
            <w:webHidden/>
          </w:rPr>
          <w:fldChar w:fldCharType="begin"/>
        </w:r>
        <w:r w:rsidR="00581D6D">
          <w:rPr>
            <w:webHidden/>
          </w:rPr>
          <w:instrText xml:space="preserve"> PAGEREF _Toc9514244 \h </w:instrText>
        </w:r>
        <w:r w:rsidR="00581D6D">
          <w:rPr>
            <w:webHidden/>
          </w:rPr>
        </w:r>
        <w:r w:rsidR="00581D6D">
          <w:rPr>
            <w:webHidden/>
          </w:rPr>
          <w:fldChar w:fldCharType="separate"/>
        </w:r>
        <w:r>
          <w:rPr>
            <w:webHidden/>
          </w:rPr>
          <w:t>7</w:t>
        </w:r>
        <w:r w:rsidR="00581D6D">
          <w:rPr>
            <w:webHidden/>
          </w:rPr>
          <w:fldChar w:fldCharType="end"/>
        </w:r>
      </w:hyperlink>
    </w:p>
    <w:p w14:paraId="6F6ADDBA" w14:textId="624A8943" w:rsidR="00581D6D" w:rsidRPr="009C21AF" w:rsidRDefault="003A0A49">
      <w:pPr>
        <w:pStyle w:val="TOC2"/>
        <w:tabs>
          <w:tab w:val="right" w:leader="dot" w:pos="9060"/>
        </w:tabs>
        <w:rPr>
          <w:rFonts w:cstheme="minorBidi"/>
          <w:noProof/>
          <w:sz w:val="20"/>
        </w:rPr>
      </w:pPr>
      <w:hyperlink w:anchor="_Toc9514245" w:history="1">
        <w:r w:rsidR="00581D6D" w:rsidRPr="009C21AF">
          <w:rPr>
            <w:rStyle w:val="Hyperlink"/>
            <w:noProof/>
            <w:sz w:val="20"/>
            <w:lang w:eastAsia="nl-BE"/>
          </w:rPr>
          <w:t>Beginsituatie</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_Toc9514245 \h </w:instrText>
        </w:r>
        <w:r w:rsidR="00581D6D" w:rsidRPr="009C21AF">
          <w:rPr>
            <w:noProof/>
            <w:webHidden/>
            <w:sz w:val="20"/>
          </w:rPr>
        </w:r>
        <w:r w:rsidR="00581D6D" w:rsidRPr="009C21AF">
          <w:rPr>
            <w:noProof/>
            <w:webHidden/>
            <w:sz w:val="20"/>
          </w:rPr>
          <w:fldChar w:fldCharType="separate"/>
        </w:r>
        <w:r>
          <w:rPr>
            <w:noProof/>
            <w:webHidden/>
            <w:sz w:val="20"/>
          </w:rPr>
          <w:t>7</w:t>
        </w:r>
        <w:r w:rsidR="00581D6D" w:rsidRPr="009C21AF">
          <w:rPr>
            <w:noProof/>
            <w:webHidden/>
            <w:sz w:val="20"/>
          </w:rPr>
          <w:fldChar w:fldCharType="end"/>
        </w:r>
      </w:hyperlink>
    </w:p>
    <w:p w14:paraId="71C92852" w14:textId="481CDF60" w:rsidR="00581D6D" w:rsidRPr="009C21AF" w:rsidRDefault="003A0A49">
      <w:pPr>
        <w:pStyle w:val="TOC2"/>
        <w:tabs>
          <w:tab w:val="right" w:leader="dot" w:pos="9060"/>
        </w:tabs>
        <w:rPr>
          <w:rFonts w:cstheme="minorBidi"/>
          <w:noProof/>
          <w:sz w:val="20"/>
        </w:rPr>
      </w:pPr>
      <w:hyperlink w:anchor="_Toc9514246" w:history="1">
        <w:r w:rsidR="00581D6D" w:rsidRPr="009C21AF">
          <w:rPr>
            <w:rStyle w:val="Hyperlink"/>
            <w:noProof/>
            <w:sz w:val="20"/>
            <w:lang w:eastAsia="nl-BE"/>
          </w:rPr>
          <w:t>Doel van de opdracht</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_Toc9514246 \h </w:instrText>
        </w:r>
        <w:r w:rsidR="00581D6D" w:rsidRPr="009C21AF">
          <w:rPr>
            <w:noProof/>
            <w:webHidden/>
            <w:sz w:val="20"/>
          </w:rPr>
        </w:r>
        <w:r w:rsidR="00581D6D" w:rsidRPr="009C21AF">
          <w:rPr>
            <w:noProof/>
            <w:webHidden/>
            <w:sz w:val="20"/>
          </w:rPr>
          <w:fldChar w:fldCharType="separate"/>
        </w:r>
        <w:r>
          <w:rPr>
            <w:noProof/>
            <w:webHidden/>
            <w:sz w:val="20"/>
          </w:rPr>
          <w:t>7</w:t>
        </w:r>
        <w:r w:rsidR="00581D6D" w:rsidRPr="009C21AF">
          <w:rPr>
            <w:noProof/>
            <w:webHidden/>
            <w:sz w:val="20"/>
          </w:rPr>
          <w:fldChar w:fldCharType="end"/>
        </w:r>
      </w:hyperlink>
    </w:p>
    <w:p w14:paraId="4D1CC674" w14:textId="5017D795" w:rsidR="00581D6D" w:rsidRPr="009C21AF" w:rsidRDefault="003A0A49">
      <w:pPr>
        <w:pStyle w:val="TOC2"/>
        <w:tabs>
          <w:tab w:val="right" w:leader="dot" w:pos="9060"/>
        </w:tabs>
        <w:rPr>
          <w:rFonts w:cstheme="minorBidi"/>
          <w:noProof/>
          <w:sz w:val="20"/>
        </w:rPr>
      </w:pPr>
      <w:hyperlink w:anchor="_Toc9514247" w:history="1">
        <w:r w:rsidR="00581D6D" w:rsidRPr="009C21AF">
          <w:rPr>
            <w:rStyle w:val="Hyperlink"/>
            <w:noProof/>
            <w:sz w:val="20"/>
            <w:lang w:eastAsia="nl-BE"/>
          </w:rPr>
          <w:t>Uitwerking</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_Toc9514247 \h </w:instrText>
        </w:r>
        <w:r w:rsidR="00581D6D" w:rsidRPr="009C21AF">
          <w:rPr>
            <w:noProof/>
            <w:webHidden/>
            <w:sz w:val="20"/>
          </w:rPr>
        </w:r>
        <w:r w:rsidR="00581D6D" w:rsidRPr="009C21AF">
          <w:rPr>
            <w:noProof/>
            <w:webHidden/>
            <w:sz w:val="20"/>
          </w:rPr>
          <w:fldChar w:fldCharType="separate"/>
        </w:r>
        <w:r>
          <w:rPr>
            <w:noProof/>
            <w:webHidden/>
            <w:sz w:val="20"/>
          </w:rPr>
          <w:t>8</w:t>
        </w:r>
        <w:r w:rsidR="00581D6D" w:rsidRPr="009C21AF">
          <w:rPr>
            <w:noProof/>
            <w:webHidden/>
            <w:sz w:val="20"/>
          </w:rPr>
          <w:fldChar w:fldCharType="end"/>
        </w:r>
      </w:hyperlink>
    </w:p>
    <w:p w14:paraId="63F622EF" w14:textId="1553A12F" w:rsidR="00581D6D" w:rsidRPr="009C21AF" w:rsidRDefault="003A0A49">
      <w:pPr>
        <w:pStyle w:val="TOC3"/>
        <w:rPr>
          <w:rFonts w:asciiTheme="minorHAnsi" w:eastAsiaTheme="minorEastAsia" w:hAnsiTheme="minorHAnsi" w:cstheme="minorBidi"/>
          <w:sz w:val="20"/>
          <w:lang w:val="en-US"/>
        </w:rPr>
      </w:pPr>
      <w:hyperlink w:anchor="_Toc9514248" w:history="1">
        <w:r w:rsidR="00581D6D" w:rsidRPr="009C21AF">
          <w:rPr>
            <w:rStyle w:val="Hyperlink"/>
            <w:sz w:val="16"/>
            <w:lang w:eastAsia="nl-BE"/>
          </w:rPr>
          <w:t>De gebruikte technologieën</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_Toc9514248 \h </w:instrText>
        </w:r>
        <w:r w:rsidR="00581D6D" w:rsidRPr="009C21AF">
          <w:rPr>
            <w:webHidden/>
            <w:sz w:val="16"/>
          </w:rPr>
        </w:r>
        <w:r w:rsidR="00581D6D" w:rsidRPr="009C21AF">
          <w:rPr>
            <w:webHidden/>
            <w:sz w:val="16"/>
          </w:rPr>
          <w:fldChar w:fldCharType="separate"/>
        </w:r>
        <w:r>
          <w:rPr>
            <w:webHidden/>
            <w:sz w:val="16"/>
          </w:rPr>
          <w:t>8</w:t>
        </w:r>
        <w:r w:rsidR="00581D6D" w:rsidRPr="009C21AF">
          <w:rPr>
            <w:webHidden/>
            <w:sz w:val="16"/>
          </w:rPr>
          <w:fldChar w:fldCharType="end"/>
        </w:r>
      </w:hyperlink>
    </w:p>
    <w:p w14:paraId="74A72002" w14:textId="7A1CAC7F"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49" w:history="1">
        <w:r w:rsidR="00581D6D" w:rsidRPr="009C21AF">
          <w:rPr>
            <w:rStyle w:val="Hyperlink"/>
            <w:noProof/>
            <w:sz w:val="18"/>
            <w:lang w:eastAsia="nl-BE"/>
          </w:rPr>
          <w:t>SAP Cloud Platform Integration Suite</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_Toc9514249 \h </w:instrText>
        </w:r>
        <w:r w:rsidR="00581D6D" w:rsidRPr="009C21AF">
          <w:rPr>
            <w:noProof/>
            <w:webHidden/>
            <w:sz w:val="18"/>
          </w:rPr>
        </w:r>
        <w:r w:rsidR="00581D6D" w:rsidRPr="009C21AF">
          <w:rPr>
            <w:noProof/>
            <w:webHidden/>
            <w:sz w:val="18"/>
          </w:rPr>
          <w:fldChar w:fldCharType="separate"/>
        </w:r>
        <w:r>
          <w:rPr>
            <w:noProof/>
            <w:webHidden/>
            <w:sz w:val="18"/>
          </w:rPr>
          <w:t>8</w:t>
        </w:r>
        <w:r w:rsidR="00581D6D" w:rsidRPr="009C21AF">
          <w:rPr>
            <w:noProof/>
            <w:webHidden/>
            <w:sz w:val="18"/>
          </w:rPr>
          <w:fldChar w:fldCharType="end"/>
        </w:r>
      </w:hyperlink>
    </w:p>
    <w:p w14:paraId="4A83F03A" w14:textId="1540DCCE"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50" w:history="1">
        <w:r w:rsidR="00581D6D" w:rsidRPr="009C21AF">
          <w:rPr>
            <w:rStyle w:val="Hyperlink"/>
            <w:noProof/>
            <w:sz w:val="18"/>
            <w:lang w:eastAsia="nl-BE"/>
          </w:rPr>
          <w:t>SAP S/4 HANA Cloud</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_Toc9514250 \h </w:instrText>
        </w:r>
        <w:r w:rsidR="00581D6D" w:rsidRPr="009C21AF">
          <w:rPr>
            <w:noProof/>
            <w:webHidden/>
            <w:sz w:val="18"/>
          </w:rPr>
        </w:r>
        <w:r w:rsidR="00581D6D" w:rsidRPr="009C21AF">
          <w:rPr>
            <w:noProof/>
            <w:webHidden/>
            <w:sz w:val="18"/>
          </w:rPr>
          <w:fldChar w:fldCharType="separate"/>
        </w:r>
        <w:r>
          <w:rPr>
            <w:noProof/>
            <w:webHidden/>
            <w:sz w:val="18"/>
          </w:rPr>
          <w:t>9</w:t>
        </w:r>
        <w:r w:rsidR="00581D6D" w:rsidRPr="009C21AF">
          <w:rPr>
            <w:noProof/>
            <w:webHidden/>
            <w:sz w:val="18"/>
          </w:rPr>
          <w:fldChar w:fldCharType="end"/>
        </w:r>
      </w:hyperlink>
    </w:p>
    <w:p w14:paraId="42A3B284" w14:textId="29E89E1B" w:rsidR="00581D6D" w:rsidRPr="009C21AF" w:rsidRDefault="003A0A49">
      <w:pPr>
        <w:pStyle w:val="TOC3"/>
        <w:rPr>
          <w:rFonts w:asciiTheme="minorHAnsi" w:eastAsiaTheme="minorEastAsia" w:hAnsiTheme="minorHAnsi" w:cstheme="minorBidi"/>
          <w:sz w:val="20"/>
          <w:lang w:val="en-US"/>
        </w:rPr>
      </w:pPr>
      <w:hyperlink w:anchor="_Toc9514251" w:history="1">
        <w:r w:rsidR="00581D6D" w:rsidRPr="009C21AF">
          <w:rPr>
            <w:rStyle w:val="Hyperlink"/>
            <w:sz w:val="16"/>
            <w:lang w:eastAsia="nl-BE"/>
          </w:rPr>
          <w:t>De volledige uitwerking van het proces</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_Toc9514251 \h </w:instrText>
        </w:r>
        <w:r w:rsidR="00581D6D" w:rsidRPr="009C21AF">
          <w:rPr>
            <w:webHidden/>
            <w:sz w:val="16"/>
          </w:rPr>
        </w:r>
        <w:r w:rsidR="00581D6D" w:rsidRPr="009C21AF">
          <w:rPr>
            <w:webHidden/>
            <w:sz w:val="16"/>
          </w:rPr>
          <w:fldChar w:fldCharType="separate"/>
        </w:r>
        <w:r>
          <w:rPr>
            <w:webHidden/>
            <w:sz w:val="16"/>
          </w:rPr>
          <w:t>9</w:t>
        </w:r>
        <w:r w:rsidR="00581D6D" w:rsidRPr="009C21AF">
          <w:rPr>
            <w:webHidden/>
            <w:sz w:val="16"/>
          </w:rPr>
          <w:fldChar w:fldCharType="end"/>
        </w:r>
      </w:hyperlink>
    </w:p>
    <w:p w14:paraId="1D045CCE" w14:textId="73EAE684" w:rsidR="00581D6D" w:rsidRPr="009C21AF" w:rsidRDefault="003A0A49">
      <w:pPr>
        <w:pStyle w:val="TOC3"/>
        <w:rPr>
          <w:rFonts w:asciiTheme="minorHAnsi" w:eastAsiaTheme="minorEastAsia" w:hAnsiTheme="minorHAnsi" w:cstheme="minorBidi"/>
          <w:sz w:val="20"/>
          <w:lang w:val="en-US"/>
        </w:rPr>
      </w:pPr>
      <w:hyperlink w:anchor="_Toc9514252" w:history="1">
        <w:r w:rsidR="00581D6D" w:rsidRPr="009C21AF">
          <w:rPr>
            <w:rStyle w:val="Hyperlink"/>
            <w:sz w:val="16"/>
            <w:lang w:eastAsia="nl-BE"/>
          </w:rPr>
          <w:t>Een beter beeld van de architectuur</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_Toc9514252 \h </w:instrText>
        </w:r>
        <w:r w:rsidR="00581D6D" w:rsidRPr="009C21AF">
          <w:rPr>
            <w:webHidden/>
            <w:sz w:val="16"/>
          </w:rPr>
        </w:r>
        <w:r w:rsidR="00581D6D" w:rsidRPr="009C21AF">
          <w:rPr>
            <w:webHidden/>
            <w:sz w:val="16"/>
          </w:rPr>
          <w:fldChar w:fldCharType="separate"/>
        </w:r>
        <w:r>
          <w:rPr>
            <w:webHidden/>
            <w:sz w:val="16"/>
          </w:rPr>
          <w:t>10</w:t>
        </w:r>
        <w:r w:rsidR="00581D6D" w:rsidRPr="009C21AF">
          <w:rPr>
            <w:webHidden/>
            <w:sz w:val="16"/>
          </w:rPr>
          <w:fldChar w:fldCharType="end"/>
        </w:r>
      </w:hyperlink>
    </w:p>
    <w:p w14:paraId="4B68FF10" w14:textId="59CEB1F9"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53" w:history="1">
        <w:r w:rsidR="00581D6D" w:rsidRPr="009C21AF">
          <w:rPr>
            <w:rStyle w:val="Hyperlink"/>
            <w:noProof/>
            <w:sz w:val="18"/>
            <w:lang w:eastAsia="nl-BE"/>
          </w:rPr>
          <w:t>Event-driven</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_Toc9514253 \h </w:instrText>
        </w:r>
        <w:r w:rsidR="00581D6D" w:rsidRPr="009C21AF">
          <w:rPr>
            <w:noProof/>
            <w:webHidden/>
            <w:sz w:val="18"/>
          </w:rPr>
        </w:r>
        <w:r w:rsidR="00581D6D" w:rsidRPr="009C21AF">
          <w:rPr>
            <w:noProof/>
            <w:webHidden/>
            <w:sz w:val="18"/>
          </w:rPr>
          <w:fldChar w:fldCharType="separate"/>
        </w:r>
        <w:r>
          <w:rPr>
            <w:noProof/>
            <w:webHidden/>
            <w:sz w:val="18"/>
          </w:rPr>
          <w:t>10</w:t>
        </w:r>
        <w:r w:rsidR="00581D6D" w:rsidRPr="009C21AF">
          <w:rPr>
            <w:noProof/>
            <w:webHidden/>
            <w:sz w:val="18"/>
          </w:rPr>
          <w:fldChar w:fldCharType="end"/>
        </w:r>
      </w:hyperlink>
    </w:p>
    <w:p w14:paraId="160DD372" w14:textId="18781C50"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54" w:history="1">
        <w:r w:rsidR="00581D6D" w:rsidRPr="009C21AF">
          <w:rPr>
            <w:rStyle w:val="Hyperlink"/>
            <w:noProof/>
            <w:sz w:val="18"/>
            <w:lang w:eastAsia="nl-BE"/>
          </w:rPr>
          <w:t>De client-side</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_Toc9514254 \h </w:instrText>
        </w:r>
        <w:r w:rsidR="00581D6D" w:rsidRPr="009C21AF">
          <w:rPr>
            <w:noProof/>
            <w:webHidden/>
            <w:sz w:val="18"/>
          </w:rPr>
        </w:r>
        <w:r w:rsidR="00581D6D" w:rsidRPr="009C21AF">
          <w:rPr>
            <w:noProof/>
            <w:webHidden/>
            <w:sz w:val="18"/>
          </w:rPr>
          <w:fldChar w:fldCharType="separate"/>
        </w:r>
        <w:r>
          <w:rPr>
            <w:noProof/>
            <w:webHidden/>
            <w:sz w:val="18"/>
          </w:rPr>
          <w:t>10</w:t>
        </w:r>
        <w:r w:rsidR="00581D6D" w:rsidRPr="009C21AF">
          <w:rPr>
            <w:noProof/>
            <w:webHidden/>
            <w:sz w:val="18"/>
          </w:rPr>
          <w:fldChar w:fldCharType="end"/>
        </w:r>
      </w:hyperlink>
    </w:p>
    <w:p w14:paraId="2B756C98" w14:textId="6413CD3A" w:rsidR="00581D6D" w:rsidRPr="009C21AF" w:rsidRDefault="003A0A49">
      <w:pPr>
        <w:pStyle w:val="TOC2"/>
        <w:tabs>
          <w:tab w:val="right" w:leader="dot" w:pos="9060"/>
        </w:tabs>
        <w:rPr>
          <w:rFonts w:cstheme="minorBidi"/>
          <w:noProof/>
          <w:sz w:val="20"/>
        </w:rPr>
      </w:pPr>
      <w:hyperlink w:anchor="_Toc9514255" w:history="1">
        <w:r w:rsidR="00581D6D" w:rsidRPr="009C21AF">
          <w:rPr>
            <w:rStyle w:val="Hyperlink"/>
            <w:noProof/>
            <w:sz w:val="20"/>
            <w:lang w:eastAsia="nl-BE"/>
          </w:rPr>
          <w:t>Eindresultaat</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_Toc9514255 \h </w:instrText>
        </w:r>
        <w:r w:rsidR="00581D6D" w:rsidRPr="009C21AF">
          <w:rPr>
            <w:noProof/>
            <w:webHidden/>
            <w:sz w:val="20"/>
          </w:rPr>
        </w:r>
        <w:r w:rsidR="00581D6D" w:rsidRPr="009C21AF">
          <w:rPr>
            <w:noProof/>
            <w:webHidden/>
            <w:sz w:val="20"/>
          </w:rPr>
          <w:fldChar w:fldCharType="separate"/>
        </w:r>
        <w:r>
          <w:rPr>
            <w:noProof/>
            <w:webHidden/>
            <w:sz w:val="20"/>
          </w:rPr>
          <w:t>11</w:t>
        </w:r>
        <w:r w:rsidR="00581D6D" w:rsidRPr="009C21AF">
          <w:rPr>
            <w:noProof/>
            <w:webHidden/>
            <w:sz w:val="20"/>
          </w:rPr>
          <w:fldChar w:fldCharType="end"/>
        </w:r>
      </w:hyperlink>
    </w:p>
    <w:p w14:paraId="52D3D531" w14:textId="4A5DE811" w:rsidR="00581D6D" w:rsidRPr="009C21AF" w:rsidRDefault="003A0A49">
      <w:pPr>
        <w:pStyle w:val="TOC3"/>
        <w:rPr>
          <w:rFonts w:asciiTheme="minorHAnsi" w:eastAsiaTheme="minorEastAsia" w:hAnsiTheme="minorHAnsi" w:cstheme="minorBidi"/>
          <w:sz w:val="20"/>
          <w:lang w:val="en-US"/>
        </w:rPr>
      </w:pPr>
      <w:hyperlink w:anchor="_Toc9514256" w:history="1">
        <w:r w:rsidR="00581D6D" w:rsidRPr="009C21AF">
          <w:rPr>
            <w:rStyle w:val="Hyperlink"/>
            <w:sz w:val="16"/>
            <w:lang w:eastAsia="nl-BE"/>
          </w:rPr>
          <w:t>De flows in CPI</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_Toc9514256 \h </w:instrText>
        </w:r>
        <w:r w:rsidR="00581D6D" w:rsidRPr="009C21AF">
          <w:rPr>
            <w:webHidden/>
            <w:sz w:val="16"/>
          </w:rPr>
        </w:r>
        <w:r w:rsidR="00581D6D" w:rsidRPr="009C21AF">
          <w:rPr>
            <w:webHidden/>
            <w:sz w:val="16"/>
          </w:rPr>
          <w:fldChar w:fldCharType="separate"/>
        </w:r>
        <w:r>
          <w:rPr>
            <w:webHidden/>
            <w:sz w:val="16"/>
          </w:rPr>
          <w:t>11</w:t>
        </w:r>
        <w:r w:rsidR="00581D6D" w:rsidRPr="009C21AF">
          <w:rPr>
            <w:webHidden/>
            <w:sz w:val="16"/>
          </w:rPr>
          <w:fldChar w:fldCharType="end"/>
        </w:r>
      </w:hyperlink>
    </w:p>
    <w:p w14:paraId="23A687B4" w14:textId="06BE98CC"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57" w:history="1">
        <w:r w:rsidR="00581D6D" w:rsidRPr="009C21AF">
          <w:rPr>
            <w:rStyle w:val="Hyperlink"/>
            <w:noProof/>
            <w:sz w:val="18"/>
            <w:lang w:eastAsia="nl-BE"/>
          </w:rPr>
          <w:t>Een queue aanmaken</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_Toc9514257 \h </w:instrText>
        </w:r>
        <w:r w:rsidR="00581D6D" w:rsidRPr="009C21AF">
          <w:rPr>
            <w:noProof/>
            <w:webHidden/>
            <w:sz w:val="18"/>
          </w:rPr>
        </w:r>
        <w:r w:rsidR="00581D6D" w:rsidRPr="009C21AF">
          <w:rPr>
            <w:noProof/>
            <w:webHidden/>
            <w:sz w:val="18"/>
          </w:rPr>
          <w:fldChar w:fldCharType="separate"/>
        </w:r>
        <w:r>
          <w:rPr>
            <w:noProof/>
            <w:webHidden/>
            <w:sz w:val="18"/>
          </w:rPr>
          <w:t>11</w:t>
        </w:r>
        <w:r w:rsidR="00581D6D" w:rsidRPr="009C21AF">
          <w:rPr>
            <w:noProof/>
            <w:webHidden/>
            <w:sz w:val="18"/>
          </w:rPr>
          <w:fldChar w:fldCharType="end"/>
        </w:r>
      </w:hyperlink>
    </w:p>
    <w:p w14:paraId="46B0C222" w14:textId="4DEE6C92"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58" w:history="1">
        <w:r w:rsidR="00581D6D" w:rsidRPr="009C21AF">
          <w:rPr>
            <w:rStyle w:val="Hyperlink"/>
            <w:noProof/>
            <w:sz w:val="18"/>
            <w:lang w:eastAsia="nl-BE"/>
          </w:rPr>
          <w:t>Een queue subscription aanmaken</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_Toc9514258 \h </w:instrText>
        </w:r>
        <w:r w:rsidR="00581D6D" w:rsidRPr="009C21AF">
          <w:rPr>
            <w:noProof/>
            <w:webHidden/>
            <w:sz w:val="18"/>
          </w:rPr>
        </w:r>
        <w:r w:rsidR="00581D6D" w:rsidRPr="009C21AF">
          <w:rPr>
            <w:noProof/>
            <w:webHidden/>
            <w:sz w:val="18"/>
          </w:rPr>
          <w:fldChar w:fldCharType="separate"/>
        </w:r>
        <w:r>
          <w:rPr>
            <w:noProof/>
            <w:webHidden/>
            <w:sz w:val="18"/>
          </w:rPr>
          <w:t>12</w:t>
        </w:r>
        <w:r w:rsidR="00581D6D" w:rsidRPr="009C21AF">
          <w:rPr>
            <w:noProof/>
            <w:webHidden/>
            <w:sz w:val="18"/>
          </w:rPr>
          <w:fldChar w:fldCharType="end"/>
        </w:r>
      </w:hyperlink>
    </w:p>
    <w:p w14:paraId="06145F9B" w14:textId="6AD22AD4"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59" w:history="1">
        <w:r w:rsidR="00581D6D" w:rsidRPr="009C21AF">
          <w:rPr>
            <w:rStyle w:val="Hyperlink"/>
            <w:noProof/>
            <w:sz w:val="18"/>
            <w:lang w:eastAsia="nl-BE"/>
          </w:rPr>
          <w:t>Ophalen van berichten van de queue EM_Demo</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_Toc9514259 \h </w:instrText>
        </w:r>
        <w:r w:rsidR="00581D6D" w:rsidRPr="009C21AF">
          <w:rPr>
            <w:noProof/>
            <w:webHidden/>
            <w:sz w:val="18"/>
          </w:rPr>
        </w:r>
        <w:r w:rsidR="00581D6D" w:rsidRPr="009C21AF">
          <w:rPr>
            <w:noProof/>
            <w:webHidden/>
            <w:sz w:val="18"/>
          </w:rPr>
          <w:fldChar w:fldCharType="separate"/>
        </w:r>
        <w:r>
          <w:rPr>
            <w:noProof/>
            <w:webHidden/>
            <w:sz w:val="18"/>
          </w:rPr>
          <w:t>12</w:t>
        </w:r>
        <w:r w:rsidR="00581D6D" w:rsidRPr="009C21AF">
          <w:rPr>
            <w:noProof/>
            <w:webHidden/>
            <w:sz w:val="18"/>
          </w:rPr>
          <w:fldChar w:fldCharType="end"/>
        </w:r>
      </w:hyperlink>
    </w:p>
    <w:p w14:paraId="56A47B33" w14:textId="794912F4"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0" w:history="1">
        <w:r w:rsidR="00581D6D" w:rsidRPr="009C21AF">
          <w:rPr>
            <w:rStyle w:val="Hyperlink"/>
            <w:noProof/>
            <w:sz w:val="18"/>
          </w:rPr>
          <w:t>Ophalen van berichten van queues van bedrijven</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_Toc9514260 \h </w:instrText>
        </w:r>
        <w:r w:rsidR="00581D6D" w:rsidRPr="009C21AF">
          <w:rPr>
            <w:noProof/>
            <w:webHidden/>
            <w:sz w:val="18"/>
          </w:rPr>
        </w:r>
        <w:r w:rsidR="00581D6D" w:rsidRPr="009C21AF">
          <w:rPr>
            <w:noProof/>
            <w:webHidden/>
            <w:sz w:val="18"/>
          </w:rPr>
          <w:fldChar w:fldCharType="separate"/>
        </w:r>
        <w:r>
          <w:rPr>
            <w:noProof/>
            <w:webHidden/>
            <w:sz w:val="18"/>
          </w:rPr>
          <w:t>13</w:t>
        </w:r>
        <w:r w:rsidR="00581D6D" w:rsidRPr="009C21AF">
          <w:rPr>
            <w:noProof/>
            <w:webHidden/>
            <w:sz w:val="18"/>
          </w:rPr>
          <w:fldChar w:fldCharType="end"/>
        </w:r>
      </w:hyperlink>
    </w:p>
    <w:p w14:paraId="7F172EB6" w14:textId="708B558F"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1" w:history="1">
        <w:r w:rsidR="00581D6D" w:rsidRPr="009C21AF">
          <w:rPr>
            <w:rStyle w:val="Hyperlink"/>
            <w:noProof/>
            <w:sz w:val="18"/>
          </w:rPr>
          <w:t>Het verwijderen van een queue subscription</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_Toc9514261 \h </w:instrText>
        </w:r>
        <w:r w:rsidR="00581D6D" w:rsidRPr="009C21AF">
          <w:rPr>
            <w:noProof/>
            <w:webHidden/>
            <w:sz w:val="18"/>
          </w:rPr>
        </w:r>
        <w:r w:rsidR="00581D6D" w:rsidRPr="009C21AF">
          <w:rPr>
            <w:noProof/>
            <w:webHidden/>
            <w:sz w:val="18"/>
          </w:rPr>
          <w:fldChar w:fldCharType="separate"/>
        </w:r>
        <w:r>
          <w:rPr>
            <w:noProof/>
            <w:webHidden/>
            <w:sz w:val="18"/>
          </w:rPr>
          <w:t>14</w:t>
        </w:r>
        <w:r w:rsidR="00581D6D" w:rsidRPr="009C21AF">
          <w:rPr>
            <w:noProof/>
            <w:webHidden/>
            <w:sz w:val="18"/>
          </w:rPr>
          <w:fldChar w:fldCharType="end"/>
        </w:r>
      </w:hyperlink>
    </w:p>
    <w:p w14:paraId="3767FE7E" w14:textId="355DA78A"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2" w:history="1">
        <w:r w:rsidR="00581D6D" w:rsidRPr="009C21AF">
          <w:rPr>
            <w:rStyle w:val="Hyperlink"/>
            <w:noProof/>
            <w:sz w:val="18"/>
          </w:rPr>
          <w:t>Het verwijderen van een queue</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_Toc9514262 \h </w:instrText>
        </w:r>
        <w:r w:rsidR="00581D6D" w:rsidRPr="009C21AF">
          <w:rPr>
            <w:noProof/>
            <w:webHidden/>
            <w:sz w:val="18"/>
          </w:rPr>
        </w:r>
        <w:r w:rsidR="00581D6D" w:rsidRPr="009C21AF">
          <w:rPr>
            <w:noProof/>
            <w:webHidden/>
            <w:sz w:val="18"/>
          </w:rPr>
          <w:fldChar w:fldCharType="separate"/>
        </w:r>
        <w:r>
          <w:rPr>
            <w:noProof/>
            <w:webHidden/>
            <w:sz w:val="18"/>
          </w:rPr>
          <w:t>15</w:t>
        </w:r>
        <w:r w:rsidR="00581D6D" w:rsidRPr="009C21AF">
          <w:rPr>
            <w:noProof/>
            <w:webHidden/>
            <w:sz w:val="18"/>
          </w:rPr>
          <w:fldChar w:fldCharType="end"/>
        </w:r>
      </w:hyperlink>
    </w:p>
    <w:p w14:paraId="2B9B03B6" w14:textId="127A0070" w:rsidR="00581D6D" w:rsidRPr="009C21AF" w:rsidRDefault="003A0A49">
      <w:pPr>
        <w:pStyle w:val="TOC3"/>
        <w:rPr>
          <w:rFonts w:asciiTheme="minorHAnsi" w:eastAsiaTheme="minorEastAsia" w:hAnsiTheme="minorHAnsi" w:cstheme="minorBidi"/>
          <w:sz w:val="20"/>
          <w:lang w:val="en-US"/>
        </w:rPr>
      </w:pPr>
      <w:hyperlink w:anchor="_Toc9514263" w:history="1">
        <w:r w:rsidR="00581D6D" w:rsidRPr="009C21AF">
          <w:rPr>
            <w:rStyle w:val="Hyperlink"/>
            <w:sz w:val="16"/>
            <w:lang w:eastAsia="nl-BE"/>
          </w:rPr>
          <w:t>De trigger in S/4 HANA en de verdeling van de berichten</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_Toc9514263 \h </w:instrText>
        </w:r>
        <w:r w:rsidR="00581D6D" w:rsidRPr="009C21AF">
          <w:rPr>
            <w:webHidden/>
            <w:sz w:val="16"/>
          </w:rPr>
        </w:r>
        <w:r w:rsidR="00581D6D" w:rsidRPr="009C21AF">
          <w:rPr>
            <w:webHidden/>
            <w:sz w:val="16"/>
          </w:rPr>
          <w:fldChar w:fldCharType="separate"/>
        </w:r>
        <w:r>
          <w:rPr>
            <w:webHidden/>
            <w:sz w:val="16"/>
          </w:rPr>
          <w:t>15</w:t>
        </w:r>
        <w:r w:rsidR="00581D6D" w:rsidRPr="009C21AF">
          <w:rPr>
            <w:webHidden/>
            <w:sz w:val="16"/>
          </w:rPr>
          <w:fldChar w:fldCharType="end"/>
        </w:r>
      </w:hyperlink>
    </w:p>
    <w:p w14:paraId="74EA3215" w14:textId="682392A1" w:rsidR="00581D6D" w:rsidRPr="009C21AF" w:rsidRDefault="003A0A49">
      <w:pPr>
        <w:pStyle w:val="TOC3"/>
        <w:rPr>
          <w:rFonts w:asciiTheme="minorHAnsi" w:eastAsiaTheme="minorEastAsia" w:hAnsiTheme="minorHAnsi" w:cstheme="minorBidi"/>
          <w:sz w:val="20"/>
          <w:lang w:val="en-US"/>
        </w:rPr>
      </w:pPr>
      <w:hyperlink w:anchor="_Toc9514264" w:history="1">
        <w:r w:rsidR="00581D6D" w:rsidRPr="009C21AF">
          <w:rPr>
            <w:rStyle w:val="Hyperlink"/>
            <w:sz w:val="16"/>
            <w:lang w:eastAsia="nl-BE"/>
          </w:rPr>
          <w:t>De grafische interface</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_Toc9514264 \h </w:instrText>
        </w:r>
        <w:r w:rsidR="00581D6D" w:rsidRPr="009C21AF">
          <w:rPr>
            <w:webHidden/>
            <w:sz w:val="16"/>
          </w:rPr>
        </w:r>
        <w:r w:rsidR="00581D6D" w:rsidRPr="009C21AF">
          <w:rPr>
            <w:webHidden/>
            <w:sz w:val="16"/>
          </w:rPr>
          <w:fldChar w:fldCharType="separate"/>
        </w:r>
        <w:r>
          <w:rPr>
            <w:webHidden/>
            <w:sz w:val="16"/>
          </w:rPr>
          <w:t>15</w:t>
        </w:r>
        <w:r w:rsidR="00581D6D" w:rsidRPr="009C21AF">
          <w:rPr>
            <w:webHidden/>
            <w:sz w:val="16"/>
          </w:rPr>
          <w:fldChar w:fldCharType="end"/>
        </w:r>
      </w:hyperlink>
    </w:p>
    <w:p w14:paraId="57904F15" w14:textId="69A0D915"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5" w:history="1">
        <w:r w:rsidR="00581D6D" w:rsidRPr="009C21AF">
          <w:rPr>
            <w:rStyle w:val="Hyperlink"/>
            <w:noProof/>
            <w:sz w:val="18"/>
            <w:lang w:eastAsia="nl-BE"/>
          </w:rPr>
          <w:t>Aanmaken queue</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_Toc9514265 \h </w:instrText>
        </w:r>
        <w:r w:rsidR="00581D6D" w:rsidRPr="009C21AF">
          <w:rPr>
            <w:noProof/>
            <w:webHidden/>
            <w:sz w:val="18"/>
          </w:rPr>
        </w:r>
        <w:r w:rsidR="00581D6D" w:rsidRPr="009C21AF">
          <w:rPr>
            <w:noProof/>
            <w:webHidden/>
            <w:sz w:val="18"/>
          </w:rPr>
          <w:fldChar w:fldCharType="separate"/>
        </w:r>
        <w:r>
          <w:rPr>
            <w:noProof/>
            <w:webHidden/>
            <w:sz w:val="18"/>
          </w:rPr>
          <w:t>15</w:t>
        </w:r>
        <w:r w:rsidR="00581D6D" w:rsidRPr="009C21AF">
          <w:rPr>
            <w:noProof/>
            <w:webHidden/>
            <w:sz w:val="18"/>
          </w:rPr>
          <w:fldChar w:fldCharType="end"/>
        </w:r>
      </w:hyperlink>
    </w:p>
    <w:p w14:paraId="5636B16B" w14:textId="68A3761B"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6" w:history="1">
        <w:r w:rsidR="00581D6D" w:rsidRPr="009C21AF">
          <w:rPr>
            <w:rStyle w:val="Hyperlink"/>
            <w:noProof/>
            <w:sz w:val="18"/>
            <w:lang w:eastAsia="nl-BE"/>
          </w:rPr>
          <w:t>Subscriben op een topic</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_Toc9514266 \h </w:instrText>
        </w:r>
        <w:r w:rsidR="00581D6D" w:rsidRPr="009C21AF">
          <w:rPr>
            <w:noProof/>
            <w:webHidden/>
            <w:sz w:val="18"/>
          </w:rPr>
        </w:r>
        <w:r w:rsidR="00581D6D" w:rsidRPr="009C21AF">
          <w:rPr>
            <w:noProof/>
            <w:webHidden/>
            <w:sz w:val="18"/>
          </w:rPr>
          <w:fldChar w:fldCharType="separate"/>
        </w:r>
        <w:r>
          <w:rPr>
            <w:noProof/>
            <w:webHidden/>
            <w:sz w:val="18"/>
          </w:rPr>
          <w:t>16</w:t>
        </w:r>
        <w:r w:rsidR="00581D6D" w:rsidRPr="009C21AF">
          <w:rPr>
            <w:noProof/>
            <w:webHidden/>
            <w:sz w:val="18"/>
          </w:rPr>
          <w:fldChar w:fldCharType="end"/>
        </w:r>
      </w:hyperlink>
    </w:p>
    <w:p w14:paraId="0B413914" w14:textId="5534EC86" w:rsidR="00581D6D" w:rsidRPr="009C21AF" w:rsidRDefault="003A0A49">
      <w:pPr>
        <w:pStyle w:val="TOC3"/>
        <w:rPr>
          <w:rFonts w:asciiTheme="minorHAnsi" w:eastAsiaTheme="minorEastAsia" w:hAnsiTheme="minorHAnsi" w:cstheme="minorBidi"/>
          <w:sz w:val="20"/>
          <w:lang w:val="en-US"/>
        </w:rPr>
      </w:pPr>
      <w:hyperlink w:anchor="_Toc9514267" w:history="1">
        <w:r w:rsidR="00581D6D" w:rsidRPr="009C21AF">
          <w:rPr>
            <w:rStyle w:val="Hyperlink"/>
            <w:sz w:val="16"/>
            <w:lang w:eastAsia="nl-BE"/>
          </w:rPr>
          <w:t>Een voorbeeld</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_Toc9514267 \h </w:instrText>
        </w:r>
        <w:r w:rsidR="00581D6D" w:rsidRPr="009C21AF">
          <w:rPr>
            <w:webHidden/>
            <w:sz w:val="16"/>
          </w:rPr>
        </w:r>
        <w:r w:rsidR="00581D6D" w:rsidRPr="009C21AF">
          <w:rPr>
            <w:webHidden/>
            <w:sz w:val="16"/>
          </w:rPr>
          <w:fldChar w:fldCharType="separate"/>
        </w:r>
        <w:r>
          <w:rPr>
            <w:webHidden/>
            <w:sz w:val="16"/>
          </w:rPr>
          <w:t>16</w:t>
        </w:r>
        <w:r w:rsidR="00581D6D" w:rsidRPr="009C21AF">
          <w:rPr>
            <w:webHidden/>
            <w:sz w:val="16"/>
          </w:rPr>
          <w:fldChar w:fldCharType="end"/>
        </w:r>
      </w:hyperlink>
    </w:p>
    <w:p w14:paraId="60377A9F" w14:textId="683FAA73"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8" w:history="1">
        <w:r w:rsidR="00581D6D" w:rsidRPr="009C21AF">
          <w:rPr>
            <w:rStyle w:val="Hyperlink"/>
            <w:noProof/>
            <w:sz w:val="18"/>
            <w:lang w:eastAsia="nl-BE"/>
          </w:rPr>
          <w:t>Aanmaken queue</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_Toc9514268 \h </w:instrText>
        </w:r>
        <w:r w:rsidR="00581D6D" w:rsidRPr="009C21AF">
          <w:rPr>
            <w:noProof/>
            <w:webHidden/>
            <w:sz w:val="18"/>
          </w:rPr>
        </w:r>
        <w:r w:rsidR="00581D6D" w:rsidRPr="009C21AF">
          <w:rPr>
            <w:noProof/>
            <w:webHidden/>
            <w:sz w:val="18"/>
          </w:rPr>
          <w:fldChar w:fldCharType="separate"/>
        </w:r>
        <w:r>
          <w:rPr>
            <w:noProof/>
            <w:webHidden/>
            <w:sz w:val="18"/>
          </w:rPr>
          <w:t>16</w:t>
        </w:r>
        <w:r w:rsidR="00581D6D" w:rsidRPr="009C21AF">
          <w:rPr>
            <w:noProof/>
            <w:webHidden/>
            <w:sz w:val="18"/>
          </w:rPr>
          <w:fldChar w:fldCharType="end"/>
        </w:r>
      </w:hyperlink>
    </w:p>
    <w:p w14:paraId="4B68151B" w14:textId="1F327D1B"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69" w:history="1">
        <w:r w:rsidR="00581D6D" w:rsidRPr="009C21AF">
          <w:rPr>
            <w:rStyle w:val="Hyperlink"/>
            <w:noProof/>
            <w:sz w:val="18"/>
            <w:lang w:eastAsia="nl-BE"/>
          </w:rPr>
          <w:t>Subscriben op topic</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_Toc9514269 \h </w:instrText>
        </w:r>
        <w:r w:rsidR="00581D6D" w:rsidRPr="009C21AF">
          <w:rPr>
            <w:noProof/>
            <w:webHidden/>
            <w:sz w:val="18"/>
          </w:rPr>
        </w:r>
        <w:r w:rsidR="00581D6D" w:rsidRPr="009C21AF">
          <w:rPr>
            <w:noProof/>
            <w:webHidden/>
            <w:sz w:val="18"/>
          </w:rPr>
          <w:fldChar w:fldCharType="separate"/>
        </w:r>
        <w:r>
          <w:rPr>
            <w:noProof/>
            <w:webHidden/>
            <w:sz w:val="18"/>
          </w:rPr>
          <w:t>17</w:t>
        </w:r>
        <w:r w:rsidR="00581D6D" w:rsidRPr="009C21AF">
          <w:rPr>
            <w:noProof/>
            <w:webHidden/>
            <w:sz w:val="18"/>
          </w:rPr>
          <w:fldChar w:fldCharType="end"/>
        </w:r>
      </w:hyperlink>
    </w:p>
    <w:p w14:paraId="72FE837F" w14:textId="740CCED8"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70" w:history="1">
        <w:r w:rsidR="00581D6D" w:rsidRPr="009C21AF">
          <w:rPr>
            <w:rStyle w:val="Hyperlink"/>
            <w:noProof/>
            <w:sz w:val="18"/>
            <w:lang w:eastAsia="nl-BE"/>
          </w:rPr>
          <w:t>Ontvangen van mail over verandering op order 0000000336</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_Toc9514270 \h </w:instrText>
        </w:r>
        <w:r w:rsidR="00581D6D" w:rsidRPr="009C21AF">
          <w:rPr>
            <w:noProof/>
            <w:webHidden/>
            <w:sz w:val="18"/>
          </w:rPr>
        </w:r>
        <w:r w:rsidR="00581D6D" w:rsidRPr="009C21AF">
          <w:rPr>
            <w:noProof/>
            <w:webHidden/>
            <w:sz w:val="18"/>
          </w:rPr>
          <w:fldChar w:fldCharType="separate"/>
        </w:r>
        <w:r>
          <w:rPr>
            <w:noProof/>
            <w:webHidden/>
            <w:sz w:val="18"/>
          </w:rPr>
          <w:t>17</w:t>
        </w:r>
        <w:r w:rsidR="00581D6D" w:rsidRPr="009C21AF">
          <w:rPr>
            <w:noProof/>
            <w:webHidden/>
            <w:sz w:val="18"/>
          </w:rPr>
          <w:fldChar w:fldCharType="end"/>
        </w:r>
      </w:hyperlink>
    </w:p>
    <w:p w14:paraId="2907A569" w14:textId="79EA858A"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71" w:history="1">
        <w:r w:rsidR="00581D6D" w:rsidRPr="009C21AF">
          <w:rPr>
            <w:rStyle w:val="Hyperlink"/>
            <w:noProof/>
            <w:sz w:val="18"/>
            <w:lang w:eastAsia="nl-BE"/>
          </w:rPr>
          <w:t>Verwijderen van queue subscription</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_Toc9514271 \h </w:instrText>
        </w:r>
        <w:r w:rsidR="00581D6D" w:rsidRPr="009C21AF">
          <w:rPr>
            <w:noProof/>
            <w:webHidden/>
            <w:sz w:val="18"/>
          </w:rPr>
        </w:r>
        <w:r w:rsidR="00581D6D" w:rsidRPr="009C21AF">
          <w:rPr>
            <w:noProof/>
            <w:webHidden/>
            <w:sz w:val="18"/>
          </w:rPr>
          <w:fldChar w:fldCharType="separate"/>
        </w:r>
        <w:r>
          <w:rPr>
            <w:noProof/>
            <w:webHidden/>
            <w:sz w:val="18"/>
          </w:rPr>
          <w:t>18</w:t>
        </w:r>
        <w:r w:rsidR="00581D6D" w:rsidRPr="009C21AF">
          <w:rPr>
            <w:noProof/>
            <w:webHidden/>
            <w:sz w:val="18"/>
          </w:rPr>
          <w:fldChar w:fldCharType="end"/>
        </w:r>
      </w:hyperlink>
    </w:p>
    <w:p w14:paraId="256173CE" w14:textId="0DF07E67" w:rsidR="00581D6D" w:rsidRPr="009C21AF" w:rsidRDefault="003A0A49">
      <w:pPr>
        <w:pStyle w:val="TOC4"/>
        <w:tabs>
          <w:tab w:val="right" w:leader="dot" w:pos="9060"/>
        </w:tabs>
        <w:rPr>
          <w:rFonts w:asciiTheme="minorHAnsi" w:eastAsiaTheme="minorEastAsia" w:hAnsiTheme="minorHAnsi" w:cstheme="minorBidi"/>
          <w:noProof/>
          <w:lang w:val="en-US"/>
        </w:rPr>
      </w:pPr>
      <w:hyperlink w:anchor="_Toc9514272" w:history="1">
        <w:r w:rsidR="00581D6D" w:rsidRPr="009C21AF">
          <w:rPr>
            <w:rStyle w:val="Hyperlink"/>
            <w:noProof/>
            <w:sz w:val="18"/>
            <w:lang w:eastAsia="nl-BE"/>
          </w:rPr>
          <w:t>Verwijderen van de queue</w:t>
        </w:r>
        <w:r w:rsidR="00581D6D" w:rsidRPr="009C21AF">
          <w:rPr>
            <w:noProof/>
            <w:webHidden/>
            <w:sz w:val="18"/>
          </w:rPr>
          <w:tab/>
        </w:r>
        <w:r w:rsidR="00581D6D" w:rsidRPr="009C21AF">
          <w:rPr>
            <w:noProof/>
            <w:webHidden/>
            <w:sz w:val="18"/>
          </w:rPr>
          <w:fldChar w:fldCharType="begin"/>
        </w:r>
        <w:r w:rsidR="00581D6D" w:rsidRPr="009C21AF">
          <w:rPr>
            <w:noProof/>
            <w:webHidden/>
            <w:sz w:val="18"/>
          </w:rPr>
          <w:instrText xml:space="preserve"> PAGEREF _Toc9514272 \h </w:instrText>
        </w:r>
        <w:r w:rsidR="00581D6D" w:rsidRPr="009C21AF">
          <w:rPr>
            <w:noProof/>
            <w:webHidden/>
            <w:sz w:val="18"/>
          </w:rPr>
        </w:r>
        <w:r w:rsidR="00581D6D" w:rsidRPr="009C21AF">
          <w:rPr>
            <w:noProof/>
            <w:webHidden/>
            <w:sz w:val="18"/>
          </w:rPr>
          <w:fldChar w:fldCharType="separate"/>
        </w:r>
        <w:r>
          <w:rPr>
            <w:noProof/>
            <w:webHidden/>
            <w:sz w:val="18"/>
          </w:rPr>
          <w:t>18</w:t>
        </w:r>
        <w:r w:rsidR="00581D6D" w:rsidRPr="009C21AF">
          <w:rPr>
            <w:noProof/>
            <w:webHidden/>
            <w:sz w:val="18"/>
          </w:rPr>
          <w:fldChar w:fldCharType="end"/>
        </w:r>
      </w:hyperlink>
    </w:p>
    <w:p w14:paraId="26A46454" w14:textId="25D5E221" w:rsidR="00581D6D" w:rsidRPr="009C21AF" w:rsidRDefault="003A0A49">
      <w:pPr>
        <w:pStyle w:val="TOC2"/>
        <w:tabs>
          <w:tab w:val="right" w:leader="dot" w:pos="9060"/>
        </w:tabs>
        <w:rPr>
          <w:rFonts w:cstheme="minorBidi"/>
          <w:noProof/>
          <w:sz w:val="20"/>
        </w:rPr>
      </w:pPr>
      <w:hyperlink w:anchor="_Toc9514273" w:history="1">
        <w:r w:rsidR="00581D6D" w:rsidRPr="009C21AF">
          <w:rPr>
            <w:rStyle w:val="Hyperlink"/>
            <w:noProof/>
            <w:sz w:val="20"/>
            <w:lang w:eastAsia="nl-BE"/>
          </w:rPr>
          <w:t>Business doelstellingen</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_Toc9514273 \h </w:instrText>
        </w:r>
        <w:r w:rsidR="00581D6D" w:rsidRPr="009C21AF">
          <w:rPr>
            <w:noProof/>
            <w:webHidden/>
            <w:sz w:val="20"/>
          </w:rPr>
        </w:r>
        <w:r w:rsidR="00581D6D" w:rsidRPr="009C21AF">
          <w:rPr>
            <w:noProof/>
            <w:webHidden/>
            <w:sz w:val="20"/>
          </w:rPr>
          <w:fldChar w:fldCharType="separate"/>
        </w:r>
        <w:r>
          <w:rPr>
            <w:noProof/>
            <w:webHidden/>
            <w:sz w:val="20"/>
          </w:rPr>
          <w:t>19</w:t>
        </w:r>
        <w:r w:rsidR="00581D6D" w:rsidRPr="009C21AF">
          <w:rPr>
            <w:noProof/>
            <w:webHidden/>
            <w:sz w:val="20"/>
          </w:rPr>
          <w:fldChar w:fldCharType="end"/>
        </w:r>
      </w:hyperlink>
    </w:p>
    <w:p w14:paraId="0BA9B0BA" w14:textId="4AAB5FF2" w:rsidR="00581D6D" w:rsidRPr="009C21AF" w:rsidRDefault="003A0A49">
      <w:pPr>
        <w:pStyle w:val="TOC2"/>
        <w:tabs>
          <w:tab w:val="right" w:leader="dot" w:pos="9060"/>
        </w:tabs>
        <w:rPr>
          <w:rFonts w:cstheme="minorBidi"/>
          <w:noProof/>
          <w:sz w:val="20"/>
        </w:rPr>
      </w:pPr>
      <w:hyperlink w:anchor="_Toc9514274" w:history="1">
        <w:r w:rsidR="00581D6D" w:rsidRPr="009C21AF">
          <w:rPr>
            <w:rStyle w:val="Hyperlink"/>
            <w:noProof/>
            <w:sz w:val="20"/>
            <w:lang w:eastAsia="nl-BE"/>
          </w:rPr>
          <w:t>Persoonlijke doelstellingen</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_Toc9514274 \h </w:instrText>
        </w:r>
        <w:r w:rsidR="00581D6D" w:rsidRPr="009C21AF">
          <w:rPr>
            <w:noProof/>
            <w:webHidden/>
            <w:sz w:val="20"/>
          </w:rPr>
        </w:r>
        <w:r w:rsidR="00581D6D" w:rsidRPr="009C21AF">
          <w:rPr>
            <w:noProof/>
            <w:webHidden/>
            <w:sz w:val="20"/>
          </w:rPr>
          <w:fldChar w:fldCharType="separate"/>
        </w:r>
        <w:r>
          <w:rPr>
            <w:noProof/>
            <w:webHidden/>
            <w:sz w:val="20"/>
          </w:rPr>
          <w:t>19</w:t>
        </w:r>
        <w:r w:rsidR="00581D6D" w:rsidRPr="009C21AF">
          <w:rPr>
            <w:noProof/>
            <w:webHidden/>
            <w:sz w:val="20"/>
          </w:rPr>
          <w:fldChar w:fldCharType="end"/>
        </w:r>
      </w:hyperlink>
    </w:p>
    <w:p w14:paraId="07ED8A9E" w14:textId="4B5F1089" w:rsidR="00581D6D" w:rsidRDefault="003A0A49">
      <w:pPr>
        <w:pStyle w:val="TOC1"/>
        <w:rPr>
          <w:rFonts w:cstheme="minorBidi"/>
          <w:b w:val="0"/>
          <w:lang w:val="en-US"/>
        </w:rPr>
      </w:pPr>
      <w:hyperlink w:anchor="_Toc9514275" w:history="1">
        <w:r w:rsidR="00581D6D" w:rsidRPr="00F7034E">
          <w:rPr>
            <w:rStyle w:val="Hyperlink"/>
          </w:rPr>
          <w:t>Eindreflectie</w:t>
        </w:r>
        <w:r w:rsidR="00581D6D">
          <w:rPr>
            <w:webHidden/>
          </w:rPr>
          <w:tab/>
        </w:r>
        <w:r w:rsidR="00581D6D">
          <w:rPr>
            <w:webHidden/>
          </w:rPr>
          <w:fldChar w:fldCharType="begin"/>
        </w:r>
        <w:r w:rsidR="00581D6D">
          <w:rPr>
            <w:webHidden/>
          </w:rPr>
          <w:instrText xml:space="preserve"> PAGEREF _Toc9514275 \h </w:instrText>
        </w:r>
        <w:r w:rsidR="00581D6D">
          <w:rPr>
            <w:webHidden/>
          </w:rPr>
        </w:r>
        <w:r w:rsidR="00581D6D">
          <w:rPr>
            <w:webHidden/>
          </w:rPr>
          <w:fldChar w:fldCharType="separate"/>
        </w:r>
        <w:r>
          <w:rPr>
            <w:webHidden/>
          </w:rPr>
          <w:t>20</w:t>
        </w:r>
        <w:r w:rsidR="00581D6D">
          <w:rPr>
            <w:webHidden/>
          </w:rPr>
          <w:fldChar w:fldCharType="end"/>
        </w:r>
      </w:hyperlink>
    </w:p>
    <w:p w14:paraId="3EEB87F8" w14:textId="3A5CB9F8" w:rsidR="00581D6D" w:rsidRDefault="003A0A49">
      <w:pPr>
        <w:pStyle w:val="TOC1"/>
        <w:rPr>
          <w:rFonts w:cstheme="minorBidi"/>
          <w:b w:val="0"/>
          <w:lang w:val="en-US"/>
        </w:rPr>
      </w:pPr>
      <w:hyperlink w:anchor="_Toc9514276" w:history="1">
        <w:r w:rsidR="00581D6D" w:rsidRPr="00F7034E">
          <w:rPr>
            <w:rStyle w:val="Hyperlink"/>
            <w:lang w:eastAsia="nl-BE"/>
          </w:rPr>
          <w:t>Verklarende woordenlijst</w:t>
        </w:r>
        <w:r w:rsidR="00581D6D">
          <w:rPr>
            <w:webHidden/>
          </w:rPr>
          <w:tab/>
        </w:r>
        <w:r w:rsidR="00581D6D">
          <w:rPr>
            <w:webHidden/>
          </w:rPr>
          <w:fldChar w:fldCharType="begin"/>
        </w:r>
        <w:r w:rsidR="00581D6D">
          <w:rPr>
            <w:webHidden/>
          </w:rPr>
          <w:instrText xml:space="preserve"> PAGEREF _Toc9514276 \h </w:instrText>
        </w:r>
        <w:r w:rsidR="00581D6D">
          <w:rPr>
            <w:webHidden/>
          </w:rPr>
        </w:r>
        <w:r w:rsidR="00581D6D">
          <w:rPr>
            <w:webHidden/>
          </w:rPr>
          <w:fldChar w:fldCharType="separate"/>
        </w:r>
        <w:r>
          <w:rPr>
            <w:webHidden/>
          </w:rPr>
          <w:t>21</w:t>
        </w:r>
        <w:r w:rsidR="00581D6D">
          <w:rPr>
            <w:webHidden/>
          </w:rPr>
          <w:fldChar w:fldCharType="end"/>
        </w:r>
      </w:hyperlink>
    </w:p>
    <w:p w14:paraId="6CCC1440" w14:textId="36DC9E3F" w:rsidR="00581D6D" w:rsidRDefault="003A0A49">
      <w:pPr>
        <w:pStyle w:val="TOC1"/>
        <w:rPr>
          <w:rFonts w:cstheme="minorBidi"/>
          <w:b w:val="0"/>
          <w:lang w:val="en-US"/>
        </w:rPr>
      </w:pPr>
      <w:hyperlink w:anchor="_Toc9514277" w:history="1">
        <w:r w:rsidR="00581D6D" w:rsidRPr="00F7034E">
          <w:rPr>
            <w:rStyle w:val="Hyperlink"/>
            <w:lang w:val="en-US"/>
          </w:rPr>
          <w:t>Bibliographies</w:t>
        </w:r>
        <w:r w:rsidR="00581D6D">
          <w:rPr>
            <w:webHidden/>
          </w:rPr>
          <w:tab/>
        </w:r>
        <w:r w:rsidR="00581D6D">
          <w:rPr>
            <w:webHidden/>
          </w:rPr>
          <w:fldChar w:fldCharType="begin"/>
        </w:r>
        <w:r w:rsidR="00581D6D">
          <w:rPr>
            <w:webHidden/>
          </w:rPr>
          <w:instrText xml:space="preserve"> PAGEREF _Toc9514277 \h </w:instrText>
        </w:r>
        <w:r w:rsidR="00581D6D">
          <w:rPr>
            <w:webHidden/>
          </w:rPr>
        </w:r>
        <w:r w:rsidR="00581D6D">
          <w:rPr>
            <w:webHidden/>
          </w:rPr>
          <w:fldChar w:fldCharType="separate"/>
        </w:r>
        <w:r>
          <w:rPr>
            <w:webHidden/>
          </w:rPr>
          <w:t>22</w:t>
        </w:r>
        <w:r w:rsidR="00581D6D">
          <w:rPr>
            <w:webHidden/>
          </w:rPr>
          <w:fldChar w:fldCharType="end"/>
        </w:r>
      </w:hyperlink>
    </w:p>
    <w:p w14:paraId="4EFE5C9C" w14:textId="17B3FA64" w:rsidR="00581D6D" w:rsidRDefault="003A0A49">
      <w:pPr>
        <w:pStyle w:val="TOC1"/>
        <w:rPr>
          <w:rFonts w:cstheme="minorBidi"/>
          <w:b w:val="0"/>
          <w:lang w:val="en-US"/>
        </w:rPr>
      </w:pPr>
      <w:hyperlink w:anchor="_Toc9514280" w:history="1">
        <w:r w:rsidR="00581D6D" w:rsidRPr="00F7034E">
          <w:rPr>
            <w:rStyle w:val="Hyperlink"/>
          </w:rPr>
          <w:t>Bijlagen</w:t>
        </w:r>
        <w:r w:rsidR="00581D6D">
          <w:rPr>
            <w:webHidden/>
          </w:rPr>
          <w:tab/>
        </w:r>
        <w:r w:rsidR="00581D6D">
          <w:rPr>
            <w:webHidden/>
          </w:rPr>
          <w:fldChar w:fldCharType="begin"/>
        </w:r>
        <w:r w:rsidR="00581D6D">
          <w:rPr>
            <w:webHidden/>
          </w:rPr>
          <w:instrText xml:space="preserve"> PAGEREF _Toc9514280 \h </w:instrText>
        </w:r>
        <w:r w:rsidR="00581D6D">
          <w:rPr>
            <w:webHidden/>
          </w:rPr>
        </w:r>
        <w:r w:rsidR="00581D6D">
          <w:rPr>
            <w:webHidden/>
          </w:rPr>
          <w:fldChar w:fldCharType="separate"/>
        </w:r>
        <w:r>
          <w:rPr>
            <w:webHidden/>
          </w:rPr>
          <w:t>23</w:t>
        </w:r>
        <w:r w:rsidR="00581D6D">
          <w:rPr>
            <w:webHidden/>
          </w:rPr>
          <w:fldChar w:fldCharType="end"/>
        </w:r>
      </w:hyperlink>
    </w:p>
    <w:p w14:paraId="0F33ADC8" w14:textId="13C799FC" w:rsidR="00581D6D" w:rsidRPr="009C21AF" w:rsidRDefault="003A0A49">
      <w:pPr>
        <w:pStyle w:val="TOC2"/>
        <w:tabs>
          <w:tab w:val="right" w:leader="dot" w:pos="9060"/>
        </w:tabs>
        <w:rPr>
          <w:rFonts w:cstheme="minorBidi"/>
          <w:noProof/>
          <w:sz w:val="20"/>
        </w:rPr>
      </w:pPr>
      <w:hyperlink w:anchor="_Toc9514281" w:history="1">
        <w:r w:rsidR="00581D6D" w:rsidRPr="009C21AF">
          <w:rPr>
            <w:rStyle w:val="Hyperlink"/>
            <w:noProof/>
            <w:sz w:val="20"/>
          </w:rPr>
          <w:t>Bijlage 1: Activiteitverslagen</w:t>
        </w:r>
        <w:r w:rsidR="00581D6D" w:rsidRPr="009C21AF">
          <w:rPr>
            <w:noProof/>
            <w:webHidden/>
            <w:sz w:val="20"/>
          </w:rPr>
          <w:tab/>
        </w:r>
        <w:r w:rsidR="00581D6D" w:rsidRPr="009C21AF">
          <w:rPr>
            <w:noProof/>
            <w:webHidden/>
            <w:sz w:val="20"/>
          </w:rPr>
          <w:fldChar w:fldCharType="begin"/>
        </w:r>
        <w:r w:rsidR="00581D6D" w:rsidRPr="009C21AF">
          <w:rPr>
            <w:noProof/>
            <w:webHidden/>
            <w:sz w:val="20"/>
          </w:rPr>
          <w:instrText xml:space="preserve"> PAGEREF _Toc9514281 \h </w:instrText>
        </w:r>
        <w:r w:rsidR="00581D6D" w:rsidRPr="009C21AF">
          <w:rPr>
            <w:noProof/>
            <w:webHidden/>
            <w:sz w:val="20"/>
          </w:rPr>
        </w:r>
        <w:r w:rsidR="00581D6D" w:rsidRPr="009C21AF">
          <w:rPr>
            <w:noProof/>
            <w:webHidden/>
            <w:sz w:val="20"/>
          </w:rPr>
          <w:fldChar w:fldCharType="separate"/>
        </w:r>
        <w:r>
          <w:rPr>
            <w:noProof/>
            <w:webHidden/>
            <w:sz w:val="20"/>
          </w:rPr>
          <w:t>23</w:t>
        </w:r>
        <w:r w:rsidR="00581D6D" w:rsidRPr="009C21AF">
          <w:rPr>
            <w:noProof/>
            <w:webHidden/>
            <w:sz w:val="20"/>
          </w:rPr>
          <w:fldChar w:fldCharType="end"/>
        </w:r>
      </w:hyperlink>
    </w:p>
    <w:p w14:paraId="4C9E94B7" w14:textId="0365E31E" w:rsidR="00581D6D" w:rsidRPr="009C21AF" w:rsidRDefault="003A0A49">
      <w:pPr>
        <w:pStyle w:val="TOC3"/>
        <w:rPr>
          <w:rFonts w:asciiTheme="minorHAnsi" w:eastAsiaTheme="minorEastAsia" w:hAnsiTheme="minorHAnsi" w:cstheme="minorBidi"/>
          <w:sz w:val="20"/>
          <w:lang w:val="en-US"/>
        </w:rPr>
      </w:pPr>
      <w:hyperlink w:anchor="_Toc9514282" w:history="1">
        <w:r w:rsidR="00581D6D" w:rsidRPr="009C21AF">
          <w:rPr>
            <w:rStyle w:val="Hyperlink"/>
            <w:sz w:val="16"/>
          </w:rPr>
          <w:t>Week 1: 18.02 – 24.02</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_Toc9514282 \h </w:instrText>
        </w:r>
        <w:r w:rsidR="00581D6D" w:rsidRPr="009C21AF">
          <w:rPr>
            <w:webHidden/>
            <w:sz w:val="16"/>
          </w:rPr>
        </w:r>
        <w:r w:rsidR="00581D6D" w:rsidRPr="009C21AF">
          <w:rPr>
            <w:webHidden/>
            <w:sz w:val="16"/>
          </w:rPr>
          <w:fldChar w:fldCharType="separate"/>
        </w:r>
        <w:r>
          <w:rPr>
            <w:webHidden/>
            <w:sz w:val="16"/>
          </w:rPr>
          <w:t>23</w:t>
        </w:r>
        <w:r w:rsidR="00581D6D" w:rsidRPr="009C21AF">
          <w:rPr>
            <w:webHidden/>
            <w:sz w:val="16"/>
          </w:rPr>
          <w:fldChar w:fldCharType="end"/>
        </w:r>
      </w:hyperlink>
    </w:p>
    <w:p w14:paraId="165AF3EA" w14:textId="3C6E2FCB" w:rsidR="00581D6D" w:rsidRPr="009C21AF" w:rsidRDefault="003A0A49">
      <w:pPr>
        <w:pStyle w:val="TOC3"/>
        <w:rPr>
          <w:rFonts w:asciiTheme="minorHAnsi" w:eastAsiaTheme="minorEastAsia" w:hAnsiTheme="minorHAnsi" w:cstheme="minorBidi"/>
          <w:sz w:val="20"/>
          <w:lang w:val="en-US"/>
        </w:rPr>
      </w:pPr>
      <w:hyperlink w:anchor="_Toc9514287" w:history="1">
        <w:r w:rsidR="00581D6D" w:rsidRPr="009C21AF">
          <w:rPr>
            <w:rStyle w:val="Hyperlink"/>
            <w:sz w:val="16"/>
          </w:rPr>
          <w:t>Week 2: 25.02 - 03.03</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_Toc9514287 \h </w:instrText>
        </w:r>
        <w:r w:rsidR="00581D6D" w:rsidRPr="009C21AF">
          <w:rPr>
            <w:webHidden/>
            <w:sz w:val="16"/>
          </w:rPr>
        </w:r>
        <w:r w:rsidR="00581D6D" w:rsidRPr="009C21AF">
          <w:rPr>
            <w:webHidden/>
            <w:sz w:val="16"/>
          </w:rPr>
          <w:fldChar w:fldCharType="separate"/>
        </w:r>
        <w:r>
          <w:rPr>
            <w:webHidden/>
            <w:sz w:val="16"/>
          </w:rPr>
          <w:t>23</w:t>
        </w:r>
        <w:r w:rsidR="00581D6D" w:rsidRPr="009C21AF">
          <w:rPr>
            <w:webHidden/>
            <w:sz w:val="16"/>
          </w:rPr>
          <w:fldChar w:fldCharType="end"/>
        </w:r>
      </w:hyperlink>
    </w:p>
    <w:p w14:paraId="40FF29FC" w14:textId="3F416757" w:rsidR="00581D6D" w:rsidRPr="009C21AF" w:rsidRDefault="003A0A49">
      <w:pPr>
        <w:pStyle w:val="TOC3"/>
        <w:rPr>
          <w:rFonts w:asciiTheme="minorHAnsi" w:eastAsiaTheme="minorEastAsia" w:hAnsiTheme="minorHAnsi" w:cstheme="minorBidi"/>
          <w:sz w:val="20"/>
          <w:lang w:val="en-US"/>
        </w:rPr>
      </w:pPr>
      <w:hyperlink w:anchor="_Toc9514292" w:history="1">
        <w:r w:rsidR="00581D6D" w:rsidRPr="009C21AF">
          <w:rPr>
            <w:rStyle w:val="Hyperlink"/>
            <w:sz w:val="16"/>
          </w:rPr>
          <w:t>Week 3: 04.03 – 10.03</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_Toc9514292 \h </w:instrText>
        </w:r>
        <w:r w:rsidR="00581D6D" w:rsidRPr="009C21AF">
          <w:rPr>
            <w:webHidden/>
            <w:sz w:val="16"/>
          </w:rPr>
        </w:r>
        <w:r w:rsidR="00581D6D" w:rsidRPr="009C21AF">
          <w:rPr>
            <w:webHidden/>
            <w:sz w:val="16"/>
          </w:rPr>
          <w:fldChar w:fldCharType="separate"/>
        </w:r>
        <w:r>
          <w:rPr>
            <w:webHidden/>
            <w:sz w:val="16"/>
          </w:rPr>
          <w:t>24</w:t>
        </w:r>
        <w:r w:rsidR="00581D6D" w:rsidRPr="009C21AF">
          <w:rPr>
            <w:webHidden/>
            <w:sz w:val="16"/>
          </w:rPr>
          <w:fldChar w:fldCharType="end"/>
        </w:r>
      </w:hyperlink>
    </w:p>
    <w:p w14:paraId="235A17EF" w14:textId="18CCEF61" w:rsidR="00581D6D" w:rsidRPr="009C21AF" w:rsidRDefault="003A0A49">
      <w:pPr>
        <w:pStyle w:val="TOC3"/>
        <w:rPr>
          <w:rFonts w:asciiTheme="minorHAnsi" w:eastAsiaTheme="minorEastAsia" w:hAnsiTheme="minorHAnsi" w:cstheme="minorBidi"/>
          <w:sz w:val="20"/>
          <w:lang w:val="en-US"/>
        </w:rPr>
      </w:pPr>
      <w:hyperlink w:anchor="_Toc9514297" w:history="1">
        <w:r w:rsidR="00581D6D" w:rsidRPr="009C21AF">
          <w:rPr>
            <w:rStyle w:val="Hyperlink"/>
            <w:sz w:val="16"/>
          </w:rPr>
          <w:t>Week 4: 11.03 – 17.03</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_Toc9514297 \h </w:instrText>
        </w:r>
        <w:r w:rsidR="00581D6D" w:rsidRPr="009C21AF">
          <w:rPr>
            <w:webHidden/>
            <w:sz w:val="16"/>
          </w:rPr>
        </w:r>
        <w:r w:rsidR="00581D6D" w:rsidRPr="009C21AF">
          <w:rPr>
            <w:webHidden/>
            <w:sz w:val="16"/>
          </w:rPr>
          <w:fldChar w:fldCharType="separate"/>
        </w:r>
        <w:r>
          <w:rPr>
            <w:webHidden/>
            <w:sz w:val="16"/>
          </w:rPr>
          <w:t>24</w:t>
        </w:r>
        <w:r w:rsidR="00581D6D" w:rsidRPr="009C21AF">
          <w:rPr>
            <w:webHidden/>
            <w:sz w:val="16"/>
          </w:rPr>
          <w:fldChar w:fldCharType="end"/>
        </w:r>
      </w:hyperlink>
    </w:p>
    <w:p w14:paraId="5254E07F" w14:textId="18C50953" w:rsidR="00581D6D" w:rsidRPr="009C21AF" w:rsidRDefault="003A0A49">
      <w:pPr>
        <w:pStyle w:val="TOC3"/>
        <w:rPr>
          <w:rFonts w:asciiTheme="minorHAnsi" w:eastAsiaTheme="minorEastAsia" w:hAnsiTheme="minorHAnsi" w:cstheme="minorBidi"/>
          <w:sz w:val="20"/>
          <w:lang w:val="en-US"/>
        </w:rPr>
      </w:pPr>
      <w:hyperlink w:anchor="_Toc9514298" w:history="1">
        <w:r w:rsidR="00581D6D" w:rsidRPr="009C21AF">
          <w:rPr>
            <w:rStyle w:val="Hyperlink"/>
            <w:sz w:val="16"/>
          </w:rPr>
          <w:t>Week 5: 18.03 – 24.03</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_Toc9514298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1D355C94" w14:textId="4F4200A0" w:rsidR="00581D6D" w:rsidRPr="009C21AF" w:rsidRDefault="003A0A49">
      <w:pPr>
        <w:pStyle w:val="TOC3"/>
        <w:rPr>
          <w:rFonts w:asciiTheme="minorHAnsi" w:eastAsiaTheme="minorEastAsia" w:hAnsiTheme="minorHAnsi" w:cstheme="minorBidi"/>
          <w:sz w:val="20"/>
          <w:lang w:val="en-US"/>
        </w:rPr>
      </w:pPr>
      <w:hyperlink w:anchor="_Toc9514299" w:history="1">
        <w:r w:rsidR="00581D6D" w:rsidRPr="009C21AF">
          <w:rPr>
            <w:rStyle w:val="Hyperlink"/>
            <w:sz w:val="16"/>
          </w:rPr>
          <w:t>Week 6: 25.03 – 31.03</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_Toc9514299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232D5795" w14:textId="65C7649B" w:rsidR="00581D6D" w:rsidRPr="009C21AF" w:rsidRDefault="003A0A49">
      <w:pPr>
        <w:pStyle w:val="TOC3"/>
        <w:rPr>
          <w:rFonts w:asciiTheme="minorHAnsi" w:eastAsiaTheme="minorEastAsia" w:hAnsiTheme="minorHAnsi" w:cstheme="minorBidi"/>
          <w:sz w:val="20"/>
          <w:lang w:val="en-US"/>
        </w:rPr>
      </w:pPr>
      <w:hyperlink w:anchor="_Toc9514300" w:history="1">
        <w:r w:rsidR="00581D6D" w:rsidRPr="009C21AF">
          <w:rPr>
            <w:rStyle w:val="Hyperlink"/>
            <w:sz w:val="16"/>
          </w:rPr>
          <w:t>Week 7: 01.04 – 07.04</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_Toc9514300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1D85C35A" w14:textId="0DCEFCBD" w:rsidR="00581D6D" w:rsidRPr="009C21AF" w:rsidRDefault="003A0A49">
      <w:pPr>
        <w:pStyle w:val="TOC3"/>
        <w:rPr>
          <w:rFonts w:asciiTheme="minorHAnsi" w:eastAsiaTheme="minorEastAsia" w:hAnsiTheme="minorHAnsi" w:cstheme="minorBidi"/>
          <w:sz w:val="20"/>
          <w:lang w:val="en-US"/>
        </w:rPr>
      </w:pPr>
      <w:hyperlink w:anchor="_Toc9514301" w:history="1">
        <w:r w:rsidR="00581D6D" w:rsidRPr="009C21AF">
          <w:rPr>
            <w:rStyle w:val="Hyperlink"/>
            <w:sz w:val="16"/>
          </w:rPr>
          <w:t>Week 8: 08.04 – 14.04</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_Toc9514301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2FA40D77" w14:textId="39F1AB75" w:rsidR="00581D6D" w:rsidRPr="009C21AF" w:rsidRDefault="003A0A49">
      <w:pPr>
        <w:pStyle w:val="TOC3"/>
        <w:rPr>
          <w:rFonts w:asciiTheme="minorHAnsi" w:eastAsiaTheme="minorEastAsia" w:hAnsiTheme="minorHAnsi" w:cstheme="minorBidi"/>
          <w:sz w:val="20"/>
          <w:lang w:val="en-US"/>
        </w:rPr>
      </w:pPr>
      <w:hyperlink w:anchor="_Toc9514302" w:history="1">
        <w:r w:rsidR="00581D6D" w:rsidRPr="009C21AF">
          <w:rPr>
            <w:rStyle w:val="Hyperlink"/>
            <w:sz w:val="16"/>
          </w:rPr>
          <w:t>Week 9: 15.04 – 21.04</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_Toc9514302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43A569CB" w14:textId="77A51384" w:rsidR="00581D6D" w:rsidRPr="009C21AF" w:rsidRDefault="003A0A49">
      <w:pPr>
        <w:pStyle w:val="TOC3"/>
        <w:rPr>
          <w:rFonts w:asciiTheme="minorHAnsi" w:eastAsiaTheme="minorEastAsia" w:hAnsiTheme="minorHAnsi" w:cstheme="minorBidi"/>
          <w:sz w:val="20"/>
          <w:lang w:val="en-US"/>
        </w:rPr>
      </w:pPr>
      <w:hyperlink w:anchor="_Toc9514303" w:history="1">
        <w:r w:rsidR="00581D6D" w:rsidRPr="009C21AF">
          <w:rPr>
            <w:rStyle w:val="Hyperlink"/>
            <w:sz w:val="16"/>
          </w:rPr>
          <w:t>Week 10: 22.04 – 28.04</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_Toc9514303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3BD8693D" w14:textId="4EDE73D5" w:rsidR="00581D6D" w:rsidRPr="009C21AF" w:rsidRDefault="003A0A49">
      <w:pPr>
        <w:pStyle w:val="TOC3"/>
        <w:rPr>
          <w:rFonts w:asciiTheme="minorHAnsi" w:eastAsiaTheme="minorEastAsia" w:hAnsiTheme="minorHAnsi" w:cstheme="minorBidi"/>
          <w:sz w:val="20"/>
          <w:lang w:val="en-US"/>
        </w:rPr>
      </w:pPr>
      <w:hyperlink w:anchor="_Toc9514304" w:history="1">
        <w:r w:rsidR="00581D6D" w:rsidRPr="009C21AF">
          <w:rPr>
            <w:rStyle w:val="Hyperlink"/>
            <w:sz w:val="16"/>
          </w:rPr>
          <w:t>Week 11: 29.04 – 05.05</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_Toc9514304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784A107D" w14:textId="13B03752" w:rsidR="00581D6D" w:rsidRPr="009C21AF" w:rsidRDefault="003A0A49">
      <w:pPr>
        <w:pStyle w:val="TOC3"/>
        <w:rPr>
          <w:rFonts w:asciiTheme="minorHAnsi" w:eastAsiaTheme="minorEastAsia" w:hAnsiTheme="minorHAnsi" w:cstheme="minorBidi"/>
          <w:sz w:val="20"/>
          <w:lang w:val="en-US"/>
        </w:rPr>
      </w:pPr>
      <w:hyperlink w:anchor="_Toc9514305" w:history="1">
        <w:r w:rsidR="00581D6D" w:rsidRPr="009C21AF">
          <w:rPr>
            <w:rStyle w:val="Hyperlink"/>
            <w:sz w:val="16"/>
          </w:rPr>
          <w:t>Week 12: 06.05 – 12.05</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_Toc9514305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4C67889D" w14:textId="41F0E061" w:rsidR="00581D6D" w:rsidRPr="009C21AF" w:rsidRDefault="003A0A49">
      <w:pPr>
        <w:pStyle w:val="TOC3"/>
        <w:rPr>
          <w:rFonts w:asciiTheme="minorHAnsi" w:eastAsiaTheme="minorEastAsia" w:hAnsiTheme="minorHAnsi" w:cstheme="minorBidi"/>
          <w:sz w:val="20"/>
          <w:lang w:val="en-US"/>
        </w:rPr>
      </w:pPr>
      <w:hyperlink w:anchor="_Toc9514306" w:history="1">
        <w:r w:rsidR="00581D6D" w:rsidRPr="009C21AF">
          <w:rPr>
            <w:rStyle w:val="Hyperlink"/>
            <w:sz w:val="16"/>
          </w:rPr>
          <w:t>Week 13: 13.05 – 19.05</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_Toc9514306 \h </w:instrText>
        </w:r>
        <w:r w:rsidR="00581D6D" w:rsidRPr="009C21AF">
          <w:rPr>
            <w:webHidden/>
            <w:sz w:val="16"/>
          </w:rPr>
        </w:r>
        <w:r w:rsidR="00581D6D" w:rsidRPr="009C21AF">
          <w:rPr>
            <w:webHidden/>
            <w:sz w:val="16"/>
          </w:rPr>
          <w:fldChar w:fldCharType="separate"/>
        </w:r>
        <w:r>
          <w:rPr>
            <w:webHidden/>
            <w:sz w:val="16"/>
          </w:rPr>
          <w:t>25</w:t>
        </w:r>
        <w:r w:rsidR="00581D6D" w:rsidRPr="009C21AF">
          <w:rPr>
            <w:webHidden/>
            <w:sz w:val="16"/>
          </w:rPr>
          <w:fldChar w:fldCharType="end"/>
        </w:r>
      </w:hyperlink>
    </w:p>
    <w:p w14:paraId="3AF0DCF5" w14:textId="427C2DAF" w:rsidR="00581D6D" w:rsidRPr="009C21AF" w:rsidRDefault="003A0A49">
      <w:pPr>
        <w:pStyle w:val="TOC3"/>
        <w:rPr>
          <w:rFonts w:asciiTheme="minorHAnsi" w:eastAsiaTheme="minorEastAsia" w:hAnsiTheme="minorHAnsi" w:cstheme="minorBidi"/>
          <w:sz w:val="20"/>
          <w:lang w:val="en-US"/>
        </w:rPr>
      </w:pPr>
      <w:hyperlink w:anchor="_Toc9514307" w:history="1">
        <w:r w:rsidR="00581D6D" w:rsidRPr="009C21AF">
          <w:rPr>
            <w:rStyle w:val="Hyperlink"/>
            <w:sz w:val="16"/>
          </w:rPr>
          <w:t>Week 14: 20.05 – 26.05</w:t>
        </w:r>
        <w:r w:rsidR="00581D6D" w:rsidRPr="009C21AF">
          <w:rPr>
            <w:webHidden/>
            <w:sz w:val="16"/>
          </w:rPr>
          <w:tab/>
        </w:r>
        <w:r w:rsidR="00581D6D" w:rsidRPr="009C21AF">
          <w:rPr>
            <w:webHidden/>
            <w:sz w:val="16"/>
          </w:rPr>
          <w:fldChar w:fldCharType="begin"/>
        </w:r>
        <w:r w:rsidR="00581D6D" w:rsidRPr="009C21AF">
          <w:rPr>
            <w:webHidden/>
            <w:sz w:val="16"/>
          </w:rPr>
          <w:instrText xml:space="preserve"> PAGEREF _Toc9514307 \h </w:instrText>
        </w:r>
        <w:r w:rsidR="00581D6D" w:rsidRPr="009C21AF">
          <w:rPr>
            <w:webHidden/>
            <w:sz w:val="16"/>
          </w:rPr>
        </w:r>
        <w:r w:rsidR="00581D6D" w:rsidRPr="009C21AF">
          <w:rPr>
            <w:webHidden/>
            <w:sz w:val="16"/>
          </w:rPr>
          <w:fldChar w:fldCharType="separate"/>
        </w:r>
        <w:r>
          <w:rPr>
            <w:webHidden/>
            <w:sz w:val="16"/>
          </w:rPr>
          <w:t>26</w:t>
        </w:r>
        <w:r w:rsidR="00581D6D" w:rsidRPr="009C21AF">
          <w:rPr>
            <w:webHidden/>
            <w:sz w:val="16"/>
          </w:rPr>
          <w:fldChar w:fldCharType="end"/>
        </w:r>
      </w:hyperlink>
    </w:p>
    <w:p w14:paraId="5E21DAD5" w14:textId="639C5C0F" w:rsidR="00CA33D6" w:rsidRDefault="002316AC" w:rsidP="007B2252">
      <w:pPr>
        <w:pStyle w:val="Tussenpaginatitel"/>
        <w:rPr>
          <w:lang w:eastAsia="nl-BE"/>
        </w:rPr>
      </w:pPr>
      <w:r>
        <w:lastRenderedPageBreak/>
        <w:fldChar w:fldCharType="end"/>
      </w:r>
      <w:bookmarkStart w:id="11" w:name="_Toc9411196"/>
      <w:bookmarkStart w:id="12" w:name="_Toc9514239"/>
      <w:r w:rsidR="00CA33D6">
        <w:rPr>
          <w:lang w:eastAsia="nl-BE"/>
        </w:rPr>
        <w:t>Voorwoord</w:t>
      </w:r>
      <w:bookmarkEnd w:id="11"/>
      <w:bookmarkEnd w:id="12"/>
    </w:p>
    <w:p w14:paraId="53D4FF76" w14:textId="4E5B7E1A" w:rsidR="00CA33D6" w:rsidRDefault="00120B34" w:rsidP="003021AC">
      <w:pPr>
        <w:rPr>
          <w:lang w:eastAsia="nl-BE"/>
        </w:rPr>
      </w:pPr>
      <w:r>
        <w:rPr>
          <w:lang w:eastAsia="nl-BE"/>
        </w:rPr>
        <w:t>Na bijna drie jaar opleiding Toegepaste Informatica</w:t>
      </w:r>
      <w:r w:rsidR="003021AC">
        <w:rPr>
          <w:lang w:eastAsia="nl-BE"/>
        </w:rPr>
        <w:t>, wordt de studie afgesloten met een stage van 14 weken</w:t>
      </w:r>
      <w:r>
        <w:rPr>
          <w:lang w:eastAsia="nl-BE"/>
        </w:rPr>
        <w:t xml:space="preserve">. </w:t>
      </w:r>
      <w:r w:rsidR="003021AC">
        <w:rPr>
          <w:lang w:eastAsia="nl-BE"/>
        </w:rPr>
        <w:t>Ik kreeg de mogelijkheid om mijn kennis, opgedaan tijdens mijn studies, om te zetten in de praktijk. Tijdens mijn stage merkte ik, hoe weinig we eigenlijk weten over IT en over de werkomgeving. Het was een aangename ervaring om met een systeem te leren werken, wat nog ongekend was voor mij.</w:t>
      </w:r>
    </w:p>
    <w:p w14:paraId="27017A59" w14:textId="7EBF7189" w:rsidR="003021AC" w:rsidRDefault="003021AC" w:rsidP="003021AC">
      <w:pPr>
        <w:rPr>
          <w:lang w:eastAsia="nl-BE"/>
        </w:rPr>
      </w:pPr>
    </w:p>
    <w:p w14:paraId="1173805F" w14:textId="6E78EC8A" w:rsidR="003021AC" w:rsidRDefault="003021AC" w:rsidP="003021AC">
      <w:pPr>
        <w:rPr>
          <w:lang w:eastAsia="nl-BE"/>
        </w:rPr>
      </w:pPr>
      <w:r>
        <w:rPr>
          <w:lang w:eastAsia="nl-BE"/>
        </w:rPr>
        <w:t xml:space="preserve">Tijdens mijn stage werd ik in het systeem ‘gegooid’. Dit zorgde ervoor dat ik zelf veel opzoekwerk moest doen en hulp moest vragen aan collega’s. Dit resulteerde </w:t>
      </w:r>
      <w:r w:rsidR="005D484E">
        <w:rPr>
          <w:lang w:eastAsia="nl-BE"/>
        </w:rPr>
        <w:t>in sneller zelfstandig werk.</w:t>
      </w:r>
    </w:p>
    <w:p w14:paraId="30174A7E" w14:textId="2CC138B5" w:rsidR="005D484E" w:rsidRDefault="005D484E" w:rsidP="003021AC">
      <w:pPr>
        <w:rPr>
          <w:lang w:eastAsia="nl-BE"/>
        </w:rPr>
      </w:pPr>
      <w:r>
        <w:rPr>
          <w:lang w:eastAsia="nl-BE"/>
        </w:rPr>
        <w:t xml:space="preserve">Ik kende nog niets over SAP als het op integratie aankwam. Het zelfstandig leren heeft mij geholpen met een nieuwe programmeertaal, PHP, te leren. </w:t>
      </w:r>
    </w:p>
    <w:p w14:paraId="4AB6B329" w14:textId="77777777" w:rsidR="003021AC" w:rsidRDefault="003021AC" w:rsidP="003021AC">
      <w:pPr>
        <w:rPr>
          <w:lang w:eastAsia="nl-BE"/>
        </w:rPr>
      </w:pPr>
    </w:p>
    <w:p w14:paraId="2D5922CB" w14:textId="77777777" w:rsidR="00CA33D6" w:rsidRDefault="00CA33D6" w:rsidP="00CA33D6">
      <w:pPr>
        <w:rPr>
          <w:lang w:eastAsia="nl-BE"/>
        </w:rPr>
      </w:pPr>
      <w:r>
        <w:rPr>
          <w:lang w:eastAsia="nl-BE"/>
        </w:rPr>
        <w:t>Ik zou graag delaware bedanken voor de kansen die ik kreeg binnen het bedrijf en het team. Het was een leerrijke ervaring. Het was een zeer interessante en uitdagende opdracht.</w:t>
      </w:r>
    </w:p>
    <w:p w14:paraId="4F987FD1" w14:textId="77777777" w:rsidR="00CA33D6" w:rsidRDefault="00CA33D6" w:rsidP="00CA33D6">
      <w:pPr>
        <w:rPr>
          <w:lang w:eastAsia="nl-BE"/>
        </w:rPr>
      </w:pPr>
      <w:r>
        <w:rPr>
          <w:lang w:eastAsia="nl-BE"/>
        </w:rPr>
        <w:t>Graag wil ik Nicolas Pauwelyn, mijn stagementor binnen delaware, bedanken voor deze mogelijk om te groeien tijdens de stage. Verder wil ik Illya Kuys bedanken voor alle hulp die hij mij aanbood tijdens de eerste weken van de stage, toen ik nog leerde werken met het systeem.</w:t>
      </w:r>
    </w:p>
    <w:p w14:paraId="286C4600" w14:textId="77777777" w:rsidR="00CA33D6" w:rsidRDefault="00CA33D6" w:rsidP="00CA33D6">
      <w:pPr>
        <w:rPr>
          <w:lang w:eastAsia="nl-BE"/>
        </w:rPr>
      </w:pPr>
    </w:p>
    <w:p w14:paraId="5CC63601" w14:textId="77777777" w:rsidR="00CA33D6" w:rsidRDefault="00CA33D6" w:rsidP="00CA33D6">
      <w:pPr>
        <w:rPr>
          <w:lang w:eastAsia="nl-BE"/>
        </w:rPr>
      </w:pPr>
      <w:r>
        <w:rPr>
          <w:lang w:eastAsia="nl-BE"/>
        </w:rPr>
        <w:t>Ik wil graag mijn ouders bedanken om mij bij te staan deze nieuwe ervaring.</w:t>
      </w:r>
    </w:p>
    <w:p w14:paraId="3B12B38F" w14:textId="77777777" w:rsidR="00CA33D6" w:rsidRDefault="00CA33D6" w:rsidP="00CA33D6">
      <w:pPr>
        <w:rPr>
          <w:lang w:eastAsia="nl-BE"/>
        </w:rPr>
      </w:pPr>
      <w:r>
        <w:t>Verder wil ik ook mijn broer en zus bedanken voor hun steun en hun positieve ingesteldheid</w:t>
      </w:r>
      <w:r>
        <w:rPr>
          <w:lang w:eastAsia="nl-BE"/>
        </w:rPr>
        <w:t>.</w:t>
      </w:r>
      <w:r>
        <w:rPr>
          <w:lang w:eastAsia="nl-BE"/>
        </w:rPr>
        <w:br w:type="page"/>
      </w:r>
    </w:p>
    <w:p w14:paraId="577F3DB4" w14:textId="2A4B175B" w:rsidR="00CA33D6" w:rsidRDefault="002A5E9C" w:rsidP="00CA33D6">
      <w:pPr>
        <w:pStyle w:val="Tussenpaginatitel"/>
        <w:rPr>
          <w:lang w:eastAsia="nl-BE"/>
        </w:rPr>
      </w:pPr>
      <w:bookmarkStart w:id="13" w:name="_Toc9411197"/>
      <w:bookmarkStart w:id="14" w:name="_Toc9514240"/>
      <w:r>
        <w:rPr>
          <w:lang w:eastAsia="nl-BE"/>
        </w:rPr>
        <w:lastRenderedPageBreak/>
        <w:t>d</w:t>
      </w:r>
      <w:r w:rsidR="00CA33D6">
        <w:rPr>
          <w:lang w:eastAsia="nl-BE"/>
        </w:rPr>
        <w:t>elaware</w:t>
      </w:r>
      <w:bookmarkEnd w:id="13"/>
      <w:bookmarkEnd w:id="14"/>
    </w:p>
    <w:p w14:paraId="691D0B9E" w14:textId="0F36E662" w:rsidR="00E442FD" w:rsidRPr="00E442FD" w:rsidRDefault="00E442FD" w:rsidP="00BF1B7B">
      <w:pPr>
        <w:rPr>
          <w:lang w:eastAsia="nl-BE"/>
        </w:rPr>
      </w:pPr>
      <w:bookmarkStart w:id="15" w:name="_Toc9411198"/>
      <w:r>
        <w:rPr>
          <w:lang w:eastAsia="nl-BE"/>
        </w:rPr>
        <w:t xml:space="preserve">delaware is een snelgroeiend, wereldwijd bedrijf dat geavanceerde oplossingen en diensten levert aan organisaties die streven naar een duurzaam concurrentievoordeel. </w:t>
      </w:r>
      <w:r w:rsidR="00B138F5">
        <w:rPr>
          <w:lang w:eastAsia="nl-BE"/>
        </w:rPr>
        <w:t>Men begeleidt hun</w:t>
      </w:r>
      <w:r>
        <w:rPr>
          <w:lang w:eastAsia="nl-BE"/>
        </w:rPr>
        <w:t xml:space="preserve"> klanten bij hun zakelijke transformatie dor de ecosystemen van </w:t>
      </w:r>
      <w:r w:rsidR="00B138F5">
        <w:rPr>
          <w:lang w:eastAsia="nl-BE"/>
        </w:rPr>
        <w:t>hun</w:t>
      </w:r>
      <w:r>
        <w:rPr>
          <w:lang w:eastAsia="nl-BE"/>
        </w:rPr>
        <w:t xml:space="preserve"> belangrijkste partners, SAP en Microsoft, toe te passen. </w:t>
      </w:r>
      <w:r w:rsidR="00B138F5">
        <w:rPr>
          <w:lang w:eastAsia="nl-BE"/>
        </w:rPr>
        <w:t>Ze blijven hun</w:t>
      </w:r>
      <w:r>
        <w:rPr>
          <w:lang w:eastAsia="nl-BE"/>
        </w:rPr>
        <w:t xml:space="preserve"> klanten achteraf bedienen en zorgen voor continuïteit en continue verbetering. In alle opzichten passen </w:t>
      </w:r>
      <w:r w:rsidR="00B138F5">
        <w:rPr>
          <w:lang w:eastAsia="nl-BE"/>
        </w:rPr>
        <w:t>ze</w:t>
      </w:r>
      <w:r>
        <w:rPr>
          <w:lang w:eastAsia="nl-BE"/>
        </w:rPr>
        <w:t xml:space="preserve"> </w:t>
      </w:r>
      <w:r w:rsidR="00B138F5">
        <w:rPr>
          <w:lang w:eastAsia="nl-BE"/>
        </w:rPr>
        <w:t>hun</w:t>
      </w:r>
      <w:r>
        <w:rPr>
          <w:lang w:eastAsia="nl-BE"/>
        </w:rPr>
        <w:t xml:space="preserve"> duurzaam bedrijfsmodel toe dat gericht is op lange termijn. </w:t>
      </w:r>
      <w:r w:rsidR="00B138F5">
        <w:rPr>
          <w:lang w:eastAsia="nl-BE"/>
        </w:rPr>
        <w:t>Hun</w:t>
      </w:r>
      <w:r>
        <w:rPr>
          <w:lang w:eastAsia="nl-BE"/>
        </w:rPr>
        <w:t xml:space="preserve"> toekomstige leiders stimuleren het succes van </w:t>
      </w:r>
      <w:r w:rsidR="00B138F5">
        <w:rPr>
          <w:lang w:eastAsia="nl-BE"/>
        </w:rPr>
        <w:t>hun</w:t>
      </w:r>
      <w:r>
        <w:rPr>
          <w:lang w:eastAsia="nl-BE"/>
        </w:rPr>
        <w:t xml:space="preserve"> klanten. </w:t>
      </w:r>
    </w:p>
    <w:p w14:paraId="476F0A8A" w14:textId="20288B2C" w:rsidR="00CA33D6" w:rsidRDefault="00CA33D6" w:rsidP="00E71845">
      <w:pPr>
        <w:pStyle w:val="Tussenpaginasubtitel"/>
        <w:rPr>
          <w:lang w:eastAsia="nl-BE"/>
        </w:rPr>
      </w:pPr>
      <w:bookmarkStart w:id="16" w:name="_Toc9514241"/>
      <w:r>
        <w:rPr>
          <w:lang w:eastAsia="nl-BE"/>
        </w:rPr>
        <w:t>Historiek</w:t>
      </w:r>
      <w:bookmarkEnd w:id="15"/>
      <w:bookmarkEnd w:id="16"/>
    </w:p>
    <w:p w14:paraId="09F43C68" w14:textId="77777777" w:rsidR="00CA33D6" w:rsidRDefault="00CA33D6" w:rsidP="00CA33D6">
      <w:pPr>
        <w:rPr>
          <w:lang w:eastAsia="nl-BE"/>
        </w:rPr>
      </w:pPr>
      <w:r>
        <w:rPr>
          <w:noProof/>
          <w:lang w:eastAsia="nl-BE"/>
        </w:rPr>
        <w:drawing>
          <wp:inline distT="0" distB="0" distL="0" distR="0" wp14:anchorId="5AEBB3C8" wp14:editId="437E2199">
            <wp:extent cx="5486400" cy="3200400"/>
            <wp:effectExtent l="38100" t="0" r="1905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9BE2750" w14:textId="4148D0C3" w:rsidR="00CA33D6" w:rsidRDefault="00CA33D6" w:rsidP="00CA33D6">
      <w:pPr>
        <w:pStyle w:val="Tussenpaginasubtitel"/>
        <w:rPr>
          <w:lang w:eastAsia="nl-BE"/>
        </w:rPr>
      </w:pPr>
      <w:bookmarkStart w:id="17" w:name="_Toc9411199"/>
      <w:bookmarkStart w:id="18" w:name="_Toc9514242"/>
      <w:r>
        <w:rPr>
          <w:lang w:eastAsia="nl-BE"/>
        </w:rPr>
        <w:t>Geografische ligging</w:t>
      </w:r>
      <w:bookmarkEnd w:id="17"/>
      <w:bookmarkEnd w:id="18"/>
    </w:p>
    <w:p w14:paraId="0EF7177C" w14:textId="06AD5B3D" w:rsidR="00CA33D6" w:rsidRDefault="00CA33D6" w:rsidP="00CA33D6">
      <w:pPr>
        <w:rPr>
          <w:lang w:eastAsia="nl-BE"/>
        </w:rPr>
      </w:pPr>
      <w:r>
        <w:rPr>
          <w:lang w:eastAsia="nl-BE"/>
        </w:rPr>
        <w:t xml:space="preserve">Delaware heeft vestigingen in Europa, Amerika en Azië. </w:t>
      </w:r>
      <w:r w:rsidRPr="00E826BE">
        <w:rPr>
          <w:lang w:eastAsia="nl-BE"/>
        </w:rPr>
        <w:t>In totaal heeft het bedrijf 24 kantoren verdeeld over 13 landen</w:t>
      </w:r>
      <w:r>
        <w:rPr>
          <w:lang w:eastAsia="nl-BE"/>
        </w:rPr>
        <w:t xml:space="preserve">. Er zijn kantoren gevestigd in de Verenigde Staten van Amerika.  In Azië zijn ze gevestigd in China. De meeste kantoren bevinden zich in Europa. In België hebben ze er vier: Gent, Antwerpen, Kortrijk en Waver. Er zijn ook kantoren te vinden in Nederland, Luxemburg en Frankrijk. </w:t>
      </w:r>
    </w:p>
    <w:p w14:paraId="30881FD5" w14:textId="77777777" w:rsidR="002A5E9C" w:rsidRDefault="002A5E9C" w:rsidP="002A5E9C">
      <w:pPr>
        <w:rPr>
          <w:color w:val="006FB8"/>
          <w:sz w:val="48"/>
          <w:szCs w:val="48"/>
          <w:lang w:eastAsia="nl-BE"/>
        </w:rPr>
      </w:pPr>
      <w:bookmarkStart w:id="19" w:name="_Toc9411200"/>
      <w:r>
        <w:rPr>
          <w:lang w:eastAsia="nl-BE"/>
        </w:rPr>
        <w:br w:type="page"/>
      </w:r>
    </w:p>
    <w:p w14:paraId="384CA76B" w14:textId="2F22E2E0" w:rsidR="00CA33D6" w:rsidRDefault="00CA33D6" w:rsidP="00CA33D6">
      <w:pPr>
        <w:pStyle w:val="Tussenpaginasubtitel"/>
        <w:rPr>
          <w:lang w:eastAsia="nl-BE"/>
        </w:rPr>
      </w:pPr>
      <w:bookmarkStart w:id="20" w:name="_Toc9514243"/>
      <w:r>
        <w:rPr>
          <w:lang w:eastAsia="nl-BE"/>
        </w:rPr>
        <w:lastRenderedPageBreak/>
        <w:t xml:space="preserve">Situering stage binnen </w:t>
      </w:r>
      <w:r w:rsidR="004E4AA1">
        <w:rPr>
          <w:lang w:eastAsia="nl-BE"/>
        </w:rPr>
        <w:t>d</w:t>
      </w:r>
      <w:r>
        <w:rPr>
          <w:lang w:eastAsia="nl-BE"/>
        </w:rPr>
        <w:t>elaware</w:t>
      </w:r>
      <w:bookmarkEnd w:id="19"/>
      <w:bookmarkEnd w:id="20"/>
    </w:p>
    <w:p w14:paraId="686675A1" w14:textId="5AF53094" w:rsidR="000377C9" w:rsidRDefault="000377C9" w:rsidP="000377C9">
      <w:pPr>
        <w:rPr>
          <w:lang w:eastAsia="nl-BE"/>
        </w:rPr>
      </w:pPr>
      <w:r>
        <w:rPr>
          <w:lang w:eastAsia="nl-BE"/>
        </w:rPr>
        <w:t xml:space="preserve">Op onderstaande foto is de structuur te zien. Er is altijd een witte blok met rode blokken er rond. </w:t>
      </w:r>
      <w:r w:rsidR="009D2B30">
        <w:rPr>
          <w:lang w:eastAsia="nl-BE"/>
        </w:rPr>
        <w:t>De witte b</w:t>
      </w:r>
      <w:r w:rsidR="00D96D29">
        <w:rPr>
          <w:lang w:eastAsia="nl-BE"/>
        </w:rPr>
        <w:t>lo</w:t>
      </w:r>
      <w:bookmarkStart w:id="21" w:name="_GoBack"/>
      <w:bookmarkEnd w:id="21"/>
      <w:r w:rsidR="009D2B30">
        <w:rPr>
          <w:lang w:eastAsia="nl-BE"/>
        </w:rPr>
        <w:t xml:space="preserve">k stelt de afdeling voor. De rode blokken zijn </w:t>
      </w:r>
      <w:r w:rsidR="00DE3900">
        <w:rPr>
          <w:lang w:eastAsia="nl-BE"/>
        </w:rPr>
        <w:t>teams</w:t>
      </w:r>
      <w:r w:rsidR="009D2B30">
        <w:rPr>
          <w:lang w:eastAsia="nl-BE"/>
        </w:rPr>
        <w:t xml:space="preserve"> binnen de afdeling. </w:t>
      </w:r>
    </w:p>
    <w:p w14:paraId="6FBF96A0" w14:textId="1CB25C86" w:rsidR="00CA33D6" w:rsidRDefault="00A745DD" w:rsidP="00CA33D6">
      <w:pPr>
        <w:rPr>
          <w:lang w:eastAsia="nl-BE"/>
        </w:rPr>
      </w:pPr>
      <w:r>
        <w:rPr>
          <w:noProof/>
          <w:lang w:eastAsia="nl-BE"/>
        </w:rPr>
        <w:drawing>
          <wp:inline distT="0" distB="0" distL="0" distR="0" wp14:anchorId="6A44BA96" wp14:editId="68D7D7CD">
            <wp:extent cx="5487116" cy="34459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D837.tmp"/>
                    <pic:cNvPicPr/>
                  </pic:nvPicPr>
                  <pic:blipFill>
                    <a:blip r:embed="rId17">
                      <a:extLst>
                        <a:ext uri="{28A0092B-C50C-407E-A947-70E740481C1C}">
                          <a14:useLocalDpi xmlns:a14="http://schemas.microsoft.com/office/drawing/2010/main" val="0"/>
                        </a:ext>
                      </a:extLst>
                    </a:blip>
                    <a:stretch>
                      <a:fillRect/>
                    </a:stretch>
                  </pic:blipFill>
                  <pic:spPr>
                    <a:xfrm>
                      <a:off x="0" y="0"/>
                      <a:ext cx="5491945" cy="3448965"/>
                    </a:xfrm>
                    <a:prstGeom prst="rect">
                      <a:avLst/>
                    </a:prstGeom>
                  </pic:spPr>
                </pic:pic>
              </a:graphicData>
            </a:graphic>
          </wp:inline>
        </w:drawing>
      </w:r>
    </w:p>
    <w:p w14:paraId="24026167" w14:textId="3D7CDBAC" w:rsidR="00CA33D6" w:rsidRPr="00985528" w:rsidRDefault="00CA33D6" w:rsidP="00CA33D6">
      <w:pPr>
        <w:rPr>
          <w:lang w:eastAsia="nl-BE"/>
        </w:rPr>
      </w:pPr>
      <w:r>
        <w:rPr>
          <w:lang w:eastAsia="nl-BE"/>
        </w:rPr>
        <w:t xml:space="preserve">Hiermee proberen ze aan te tonen dat de ene afdeling niet beter is dan de ander. De bijenkorf toont aan dat elke afdeling op dezelfde hoogte zit. Finance &amp; Business controlling zijn niet beter dan Customer connect. </w:t>
      </w:r>
    </w:p>
    <w:p w14:paraId="0A5F67D7" w14:textId="77777777" w:rsidR="00CA33D6" w:rsidRDefault="00CA33D6" w:rsidP="00CA33D6">
      <w:pPr>
        <w:jc w:val="center"/>
        <w:rPr>
          <w:lang w:eastAsia="nl-BE"/>
        </w:rPr>
      </w:pPr>
      <w:r>
        <w:rPr>
          <w:noProof/>
          <w:lang w:eastAsia="nl-BE"/>
        </w:rPr>
        <w:drawing>
          <wp:inline distT="0" distB="0" distL="0" distR="0" wp14:anchorId="32FED1F0" wp14:editId="74C8C4C4">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8">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14:paraId="091F5829" w14:textId="77777777" w:rsidR="00CA33D6" w:rsidRDefault="00CA33D6" w:rsidP="00CA33D6">
      <w:pPr>
        <w:rPr>
          <w:lang w:eastAsia="nl-BE"/>
        </w:rPr>
      </w:pPr>
      <w:r>
        <w:rPr>
          <w:lang w:eastAsia="nl-BE"/>
        </w:rPr>
        <w:t>Ik doe mijn stage binnen het SAP-integratie team. Dit is gesitueerd binnen de Solution Integration. Wat valt onder het domein Connect Systems &amp; People.</w:t>
      </w:r>
    </w:p>
    <w:p w14:paraId="1285C117" w14:textId="2CE03D73" w:rsidR="00CA33D6" w:rsidRDefault="00CA33D6" w:rsidP="00CA33D6">
      <w:pPr>
        <w:rPr>
          <w:lang w:eastAsia="nl-BE"/>
        </w:rPr>
      </w:pPr>
      <w:r>
        <w:rPr>
          <w:lang w:eastAsia="nl-BE"/>
        </w:rPr>
        <w:lastRenderedPageBreak/>
        <w:t xml:space="preserve">Connect Systems &amp; People is het technische domein binnenin delaware verantwoordelijk voor de uitbreiding, customizing &amp; integratie van standaard systemen (ERP, SaaS, legacy, ...). Daarnaast houdt deze solution zich ook bezig met het implementeren en bouwen van oplossing door gebruik te maken van de nieuwste </w:t>
      </w:r>
      <w:r w:rsidR="004E4AA1">
        <w:rPr>
          <w:lang w:eastAsia="nl-BE"/>
        </w:rPr>
        <w:t>technologieën</w:t>
      </w:r>
      <w:r>
        <w:rPr>
          <w:lang w:eastAsia="nl-BE"/>
        </w:rPr>
        <w:t xml:space="preserve"> (AR, VR, Blockhain, bots, ...). </w:t>
      </w:r>
    </w:p>
    <w:p w14:paraId="304D3891" w14:textId="77777777" w:rsidR="00CA33D6" w:rsidRDefault="00CA33D6" w:rsidP="00CA33D6">
      <w:pPr>
        <w:rPr>
          <w:lang w:eastAsia="nl-BE"/>
        </w:rPr>
      </w:pPr>
      <w:r>
        <w:t>Integratie is de partij tussen de verschillende systemen, applicaties of mensen. Het is de brug dat alle verkeer regelt en verbindt met elkaar. De Integration Solution binnenin delaware focust zich op het vinden en implementeren van dergelijke oplossingen.</w:t>
      </w:r>
    </w:p>
    <w:p w14:paraId="1D7FE8C5" w14:textId="77777777" w:rsidR="00CA33D6" w:rsidRDefault="00CA33D6" w:rsidP="00CA33D6">
      <w:pPr>
        <w:rPr>
          <w:lang w:eastAsia="nl-BE"/>
        </w:rPr>
      </w:pPr>
      <w:r>
        <w:rPr>
          <w:lang w:eastAsia="nl-BE"/>
        </w:rPr>
        <w:t>In deze digitale wereld, connecteert dit domein systemen en mensen met elkaar. </w:t>
      </w:r>
    </w:p>
    <w:p w14:paraId="4F119C17" w14:textId="77777777" w:rsidR="00CA33D6" w:rsidRDefault="00CA33D6" w:rsidP="00CA33D6">
      <w:pPr>
        <w:rPr>
          <w:lang w:eastAsia="nl-BE"/>
        </w:rPr>
      </w:pPr>
    </w:p>
    <w:p w14:paraId="719E05FB" w14:textId="77777777" w:rsidR="00CA33D6" w:rsidRDefault="00CA33D6" w:rsidP="00CA33D6">
      <w:pPr>
        <w:rPr>
          <w:lang w:eastAsia="nl-BE"/>
        </w:rPr>
      </w:pPr>
      <w:r>
        <w:rPr>
          <w:lang w:eastAsia="nl-BE"/>
        </w:rPr>
        <w:t>Ik koos voor dit bedrijf omdat in eerste instantie de stage-opdracht mij aansprak. Verder ben ik gaan polsen bij medestudenten die daar al stage hadden gelopen. Daarnaast ik kreeg veel positieve feedback te horen over de sfeer binnen delaware, wat mij enorm aansprak. Na een gesprek over mijn stage, was ik helemaal overtuigd dat dit bedrijf mij goed zou liggen.</w:t>
      </w:r>
    </w:p>
    <w:p w14:paraId="5658500A" w14:textId="515D3F61" w:rsidR="00CA33D6" w:rsidRPr="003B7E89" w:rsidRDefault="00CA33D6" w:rsidP="00CA33D6">
      <w:pPr>
        <w:pStyle w:val="Tussenpaginatitel"/>
        <w:rPr>
          <w:lang w:val="en-GB" w:eastAsia="nl-BE"/>
        </w:rPr>
      </w:pPr>
      <w:bookmarkStart w:id="22" w:name="_Toc9411201"/>
      <w:bookmarkStart w:id="23" w:name="_Toc9514244"/>
      <w:r w:rsidRPr="003B7E89">
        <w:rPr>
          <w:lang w:val="en-GB" w:eastAsia="nl-BE"/>
        </w:rPr>
        <w:lastRenderedPageBreak/>
        <w:t xml:space="preserve">Stageopdracht: Event-driven notification </w:t>
      </w:r>
      <w:r>
        <w:rPr>
          <w:lang w:val="en-GB" w:eastAsia="nl-BE"/>
        </w:rPr>
        <w:t>through Message Queueing on S/4H</w:t>
      </w:r>
      <w:bookmarkEnd w:id="22"/>
      <w:bookmarkEnd w:id="23"/>
    </w:p>
    <w:p w14:paraId="1503722B" w14:textId="70F0AEED" w:rsidR="00CA33D6" w:rsidRPr="00980E68" w:rsidRDefault="00CA33D6" w:rsidP="00CA33D6">
      <w:pPr>
        <w:pStyle w:val="Tussenpaginasubtitel"/>
        <w:spacing w:before="0"/>
        <w:rPr>
          <w:lang w:eastAsia="nl-BE"/>
        </w:rPr>
      </w:pPr>
      <w:bookmarkStart w:id="24" w:name="_Toc9411202"/>
      <w:bookmarkStart w:id="25" w:name="_Toc9514245"/>
      <w:r w:rsidRPr="00980E68">
        <w:rPr>
          <w:lang w:eastAsia="nl-BE"/>
        </w:rPr>
        <w:t>Beginsituatie</w:t>
      </w:r>
      <w:bookmarkEnd w:id="24"/>
      <w:bookmarkEnd w:id="25"/>
    </w:p>
    <w:p w14:paraId="403F89A1" w14:textId="77777777" w:rsidR="00CA33D6" w:rsidRPr="00980E68" w:rsidRDefault="00CA33D6" w:rsidP="00CA33D6">
      <w:pPr>
        <w:rPr>
          <w:lang w:val="en-GB"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r w:rsidRPr="000D76F4">
        <w:rPr>
          <w:lang w:val="en-GB" w:eastAsia="nl-BE"/>
        </w:rPr>
        <w:t>SA</w:t>
      </w:r>
      <w:r>
        <w:rPr>
          <w:lang w:val="en-GB" w:eastAsia="nl-BE"/>
        </w:rPr>
        <w:t xml:space="preserve">P S/4 HANA wordt uitgelegd als volgt: </w:t>
      </w:r>
      <w:r w:rsidRPr="00980E68">
        <w:rPr>
          <w:lang w:val="en-GB" w:eastAsia="nl-BE"/>
        </w:rPr>
        <w:t>“HANA is a real-time enterprise resource management suite for digital business that’s built on the advanced in-memory platform</w:t>
      </w:r>
      <w:r>
        <w:rPr>
          <w:lang w:val="en-GB" w:eastAsia="nl-BE"/>
        </w:rPr>
        <w:t>”,</w:t>
      </w:r>
      <w:sdt>
        <w:sdtPr>
          <w:rPr>
            <w:lang w:val="en-GB" w:eastAsia="nl-BE"/>
          </w:rPr>
          <w:id w:val="1824160564"/>
          <w:citation/>
        </w:sdtPr>
        <w:sdtContent>
          <w:r>
            <w:rPr>
              <w:lang w:val="en-GB" w:eastAsia="nl-BE"/>
            </w:rPr>
            <w:fldChar w:fldCharType="begin"/>
          </w:r>
          <w:r w:rsidRPr="00980E68">
            <w:rPr>
              <w:lang w:val="en-GB" w:eastAsia="nl-BE"/>
            </w:rPr>
            <w:instrText xml:space="preserve"> CITATION Mat17 \l 2067 </w:instrText>
          </w:r>
          <w:r>
            <w:rPr>
              <w:lang w:val="en-GB" w:eastAsia="nl-BE"/>
            </w:rPr>
            <w:fldChar w:fldCharType="separate"/>
          </w:r>
          <w:r>
            <w:rPr>
              <w:noProof/>
              <w:lang w:val="en-GB" w:eastAsia="nl-BE"/>
            </w:rPr>
            <w:t xml:space="preserve"> </w:t>
          </w:r>
          <w:r w:rsidRPr="00BC0979">
            <w:rPr>
              <w:noProof/>
              <w:lang w:val="en-GB" w:eastAsia="nl-BE"/>
            </w:rPr>
            <w:t>(Schwartz, 2017)</w:t>
          </w:r>
          <w:r>
            <w:rPr>
              <w:lang w:val="en-GB" w:eastAsia="nl-BE"/>
            </w:rPr>
            <w:fldChar w:fldCharType="end"/>
          </w:r>
        </w:sdtContent>
      </w:sdt>
      <w:r>
        <w:rPr>
          <w:lang w:val="en-GB" w:eastAsia="nl-BE"/>
        </w:rPr>
        <w:t xml:space="preserve">. </w:t>
      </w:r>
    </w:p>
    <w:p w14:paraId="608FAD31" w14:textId="0CBBC178" w:rsidR="00CA33D6" w:rsidRDefault="00CA33D6" w:rsidP="00CA33D6">
      <w:pPr>
        <w:pStyle w:val="Tussenpaginasubtitel"/>
        <w:rPr>
          <w:lang w:eastAsia="nl-BE"/>
        </w:rPr>
      </w:pPr>
      <w:bookmarkStart w:id="26" w:name="_Toc9411203"/>
      <w:bookmarkStart w:id="27" w:name="_Toc9514246"/>
      <w:r>
        <w:rPr>
          <w:lang w:eastAsia="nl-BE"/>
        </w:rPr>
        <w:t>Doel van de opdracht</w:t>
      </w:r>
      <w:bookmarkEnd w:id="26"/>
      <w:bookmarkEnd w:id="27"/>
    </w:p>
    <w:p w14:paraId="02F42A7D" w14:textId="77777777" w:rsidR="00CA33D6" w:rsidRDefault="00CA33D6" w:rsidP="00CA33D6">
      <w:pPr>
        <w:rPr>
          <w:lang w:eastAsia="nl-BE"/>
        </w:rPr>
      </w:pPr>
      <w:r>
        <w:rPr>
          <w:lang w:eastAsia="nl-BE"/>
        </w:rPr>
        <w:t xml:space="preserve">Het doel van deze opdracht was om een demo op te zetten die volledig werkt. </w:t>
      </w:r>
    </w:p>
    <w:p w14:paraId="6C0EB049" w14:textId="77777777" w:rsidR="00CA33D6" w:rsidRDefault="00CA33D6" w:rsidP="00CA33D6">
      <w:pPr>
        <w:rPr>
          <w:lang w:eastAsia="nl-BE"/>
        </w:rPr>
      </w:pPr>
    </w:p>
    <w:p w14:paraId="0A8DC72D" w14:textId="7BA83E74" w:rsidR="00CA33D6" w:rsidRDefault="00CA33D6" w:rsidP="00CA33D6">
      <w:pPr>
        <w:rPr>
          <w:lang w:eastAsia="nl-BE"/>
        </w:rPr>
      </w:pPr>
      <w:r>
        <w:rPr>
          <w:lang w:eastAsia="nl-BE"/>
        </w:rPr>
        <w:t>Een productiebedrijf ontvangt verkooporders</w:t>
      </w:r>
      <w:r w:rsidR="00670ABB">
        <w:rPr>
          <w:lang w:eastAsia="nl-BE"/>
        </w:rPr>
        <w:t xml:space="preserve">. De verkooporders hebben de mogelijkheid om </w:t>
      </w:r>
      <w:r>
        <w:rPr>
          <w:lang w:eastAsia="nl-BE"/>
        </w:rPr>
        <w:t xml:space="preserve">te worden opgevolgd door derden. </w:t>
      </w:r>
      <w:r w:rsidR="00670ABB">
        <w:rPr>
          <w:lang w:eastAsia="nl-BE"/>
        </w:rPr>
        <w:t xml:space="preserve">De derden kunnen zich abonneren op een verkooporder via een web interface. </w:t>
      </w:r>
    </w:p>
    <w:p w14:paraId="7C1ECE0E" w14:textId="2220D7C1" w:rsidR="00CA33D6" w:rsidRDefault="00CA33D6" w:rsidP="00CA33D6">
      <w:pPr>
        <w:rPr>
          <w:lang w:eastAsia="nl-BE"/>
        </w:rPr>
      </w:pPr>
      <w:r>
        <w:rPr>
          <w:lang w:eastAsia="nl-BE"/>
        </w:rPr>
        <w:t xml:space="preserve">Elke aanpassing aan een verkooporder wordt doorgegeven vanuit SAP S/4H naar de partners via een event, dat naar een Message Queue gaat. </w:t>
      </w:r>
      <w:r w:rsidR="00670ABB">
        <w:rPr>
          <w:lang w:eastAsia="nl-BE"/>
        </w:rPr>
        <w:t>Elke</w:t>
      </w:r>
      <w:r>
        <w:rPr>
          <w:lang w:eastAsia="nl-BE"/>
        </w:rPr>
        <w:t xml:space="preserve"> partner kan </w:t>
      </w:r>
      <w:r w:rsidR="00670ABB">
        <w:rPr>
          <w:lang w:eastAsia="nl-BE"/>
        </w:rPr>
        <w:t xml:space="preserve">zich </w:t>
      </w:r>
      <w:r>
        <w:rPr>
          <w:lang w:eastAsia="nl-BE"/>
        </w:rPr>
        <w:t xml:space="preserve">registeren op 1 of meerdere </w:t>
      </w:r>
      <w:r w:rsidR="00670ABB">
        <w:rPr>
          <w:lang w:eastAsia="nl-BE"/>
        </w:rPr>
        <w:t>verkooporders</w:t>
      </w:r>
      <w:r>
        <w:rPr>
          <w:lang w:eastAsia="nl-BE"/>
        </w:rPr>
        <w:t xml:space="preserve">. Het aanmaken, opvullen en verwijderen van een verkooporder queue dient dynamisch te gebeuren, zonder dat er manuele interactie nodig is.  </w:t>
      </w:r>
    </w:p>
    <w:p w14:paraId="44D3DE94" w14:textId="77777777" w:rsidR="00CA33D6" w:rsidRDefault="00CA33D6" w:rsidP="00CA33D6">
      <w:pPr>
        <w:rPr>
          <w:lang w:eastAsia="nl-BE"/>
        </w:rPr>
      </w:pPr>
    </w:p>
    <w:p w14:paraId="0F0EB866" w14:textId="77777777" w:rsidR="00CA33D6" w:rsidRDefault="00CA33D6" w:rsidP="00CA33D6">
      <w:pPr>
        <w:rPr>
          <w:lang w:eastAsia="nl-BE"/>
        </w:rPr>
      </w:pPr>
      <w:r>
        <w:rPr>
          <w:lang w:eastAsia="nl-BE"/>
        </w:rPr>
        <w:t xml:space="preserve">De opgezette oplossing moet robuust, dynamisch en herbruikbaar zijn voor andere projecten (vb. productieorders, facturatie, etc.). </w:t>
      </w:r>
    </w:p>
    <w:p w14:paraId="42C4D25C" w14:textId="77777777" w:rsidR="00CA33D6" w:rsidRDefault="00CA33D6" w:rsidP="00CA33D6">
      <w:pPr>
        <w:rPr>
          <w:lang w:eastAsia="nl-BE"/>
        </w:rPr>
      </w:pPr>
    </w:p>
    <w:p w14:paraId="13C6DAD5" w14:textId="77777777" w:rsidR="00CA33D6" w:rsidRDefault="00CA33D6" w:rsidP="00CA33D6">
      <w:pPr>
        <w:rPr>
          <w:lang w:eastAsia="nl-BE"/>
        </w:rPr>
      </w:pPr>
      <w:r>
        <w:rPr>
          <w:lang w:eastAsia="nl-BE"/>
        </w:rPr>
        <w:t>Het proces is als volgt:</w:t>
      </w:r>
    </w:p>
    <w:p w14:paraId="4EC5D4D3" w14:textId="77777777" w:rsidR="00CA33D6" w:rsidRDefault="00CA33D6" w:rsidP="00CA33D6">
      <w:pPr>
        <w:rPr>
          <w:lang w:eastAsia="nl-BE"/>
        </w:rPr>
      </w:pPr>
      <w:r w:rsidRPr="002D14DA">
        <w:rPr>
          <w:rFonts w:ascii="Gill Sans MT" w:eastAsia="SimSun" w:hAnsi="Gill Sans MT"/>
          <w:noProof/>
          <w:color w:val="3C3C3C"/>
          <w:sz w:val="21"/>
          <w:szCs w:val="21"/>
          <w:lang w:val="en-US"/>
        </w:rPr>
        <w:drawing>
          <wp:inline distT="0" distB="0" distL="0" distR="0" wp14:anchorId="55319893" wp14:editId="6AB72587">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834" cy="1780438"/>
                    </a:xfrm>
                    <a:prstGeom prst="rect">
                      <a:avLst/>
                    </a:prstGeom>
                  </pic:spPr>
                </pic:pic>
              </a:graphicData>
            </a:graphic>
          </wp:inline>
        </w:drawing>
      </w:r>
    </w:p>
    <w:p w14:paraId="16828C61" w14:textId="77777777" w:rsidR="00CA33D6" w:rsidRDefault="00CA33D6" w:rsidP="00CA33D6">
      <w:pPr>
        <w:rPr>
          <w:lang w:eastAsia="nl-BE"/>
        </w:rPr>
      </w:pPr>
    </w:p>
    <w:p w14:paraId="29502408" w14:textId="77777777" w:rsidR="00CA33D6" w:rsidRDefault="00CA33D6" w:rsidP="00CA33D6">
      <w:pPr>
        <w:rPr>
          <w:lang w:eastAsia="nl-BE"/>
        </w:rPr>
      </w:pPr>
    </w:p>
    <w:p w14:paraId="028302A1" w14:textId="77777777" w:rsidR="00CA33D6" w:rsidRDefault="00CA33D6" w:rsidP="00CA33D6">
      <w:pPr>
        <w:rPr>
          <w:lang w:eastAsia="nl-BE"/>
        </w:rPr>
      </w:pPr>
    </w:p>
    <w:p w14:paraId="7708850B" w14:textId="77777777" w:rsidR="00CA33D6" w:rsidRDefault="00CA33D6" w:rsidP="00CA33D6">
      <w:pPr>
        <w:rPr>
          <w:lang w:eastAsia="nl-BE"/>
        </w:rPr>
      </w:pPr>
    </w:p>
    <w:p w14:paraId="1CE4FDCC" w14:textId="77777777" w:rsidR="00CA33D6" w:rsidRDefault="00CA33D6" w:rsidP="00CA33D6">
      <w:pPr>
        <w:rPr>
          <w:lang w:eastAsia="nl-BE"/>
        </w:rPr>
      </w:pPr>
    </w:p>
    <w:p w14:paraId="17E93CD3" w14:textId="77777777" w:rsidR="00CA33D6" w:rsidRDefault="00CA33D6" w:rsidP="00CA33D6">
      <w:pPr>
        <w:rPr>
          <w:lang w:eastAsia="nl-BE"/>
        </w:rPr>
      </w:pPr>
      <w:r>
        <w:rPr>
          <w:lang w:eastAsia="nl-BE"/>
        </w:rPr>
        <w:t>Een eerste architecturale uitwerking hieronder:</w:t>
      </w:r>
    </w:p>
    <w:p w14:paraId="69CF2997" w14:textId="77777777" w:rsidR="00CA33D6" w:rsidRDefault="00CA33D6" w:rsidP="00CA33D6">
      <w:pPr>
        <w:rPr>
          <w:lang w:eastAsia="nl-BE"/>
        </w:rPr>
      </w:pPr>
      <w:r w:rsidRPr="002D14DA">
        <w:rPr>
          <w:rFonts w:ascii="Gill Sans MT" w:eastAsia="SimSun" w:hAnsi="Gill Sans MT"/>
          <w:noProof/>
          <w:color w:val="3C3C3C"/>
          <w:sz w:val="21"/>
          <w:szCs w:val="21"/>
          <w:lang w:val="en-US"/>
        </w:rPr>
        <w:drawing>
          <wp:inline distT="0" distB="0" distL="0" distR="0" wp14:anchorId="0F279BFD" wp14:editId="7D97FA9E">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8881" cy="1798615"/>
                    </a:xfrm>
                    <a:prstGeom prst="rect">
                      <a:avLst/>
                    </a:prstGeom>
                  </pic:spPr>
                </pic:pic>
              </a:graphicData>
            </a:graphic>
          </wp:inline>
        </w:drawing>
      </w:r>
    </w:p>
    <w:p w14:paraId="4B7B75DF" w14:textId="77777777" w:rsidR="00CA33D6" w:rsidRDefault="00CA33D6" w:rsidP="00CA33D6">
      <w:pPr>
        <w:rPr>
          <w:lang w:eastAsia="nl-BE"/>
        </w:rPr>
      </w:pPr>
    </w:p>
    <w:p w14:paraId="5A65DB0E" w14:textId="31611338" w:rsidR="00CA33D6" w:rsidRDefault="00CA33D6" w:rsidP="00CA33D6">
      <w:pPr>
        <w:pStyle w:val="Tussenpaginasubtitel"/>
        <w:rPr>
          <w:lang w:eastAsia="nl-BE"/>
        </w:rPr>
      </w:pPr>
      <w:bookmarkStart w:id="28" w:name="_Toc9411204"/>
      <w:bookmarkStart w:id="29" w:name="_Toc9514247"/>
      <w:r>
        <w:rPr>
          <w:lang w:eastAsia="nl-BE"/>
        </w:rPr>
        <w:t>Uitwerking</w:t>
      </w:r>
      <w:bookmarkEnd w:id="28"/>
      <w:bookmarkEnd w:id="29"/>
    </w:p>
    <w:p w14:paraId="3A4BE619" w14:textId="659CA64B" w:rsidR="00CA33D6" w:rsidRDefault="00CA33D6" w:rsidP="00CA33D6">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Flow te maken. Daarnaast maak ik ook gebruik van S/4 HANA. </w:t>
      </w:r>
      <w:r>
        <w:t>Deze triggert een proces als een verandering of creatie van een salesorder gebeurt</w:t>
      </w:r>
      <w:r>
        <w:rPr>
          <w:lang w:eastAsia="nl-BE"/>
        </w:rPr>
        <w:t xml:space="preserve">. En als laatste maak ik gebruik van SAP Cloud Enterprise Messaging. </w:t>
      </w:r>
    </w:p>
    <w:p w14:paraId="0CC7123F" w14:textId="77461977" w:rsidR="00CA33D6" w:rsidRDefault="00CA33D6" w:rsidP="000168A8">
      <w:pPr>
        <w:pStyle w:val="Heading1"/>
        <w:rPr>
          <w:lang w:eastAsia="nl-BE"/>
        </w:rPr>
      </w:pPr>
      <w:bookmarkStart w:id="30" w:name="_Toc9411243"/>
      <w:bookmarkStart w:id="31" w:name="_Toc9514248"/>
      <w:r>
        <w:rPr>
          <w:lang w:eastAsia="nl-BE"/>
        </w:rPr>
        <w:t>De gebruikte technologieën</w:t>
      </w:r>
      <w:bookmarkEnd w:id="30"/>
      <w:bookmarkEnd w:id="31"/>
    </w:p>
    <w:p w14:paraId="574BED81" w14:textId="5C5B1D1D" w:rsidR="00E5131C" w:rsidRDefault="00E5131C" w:rsidP="00E5131C">
      <w:pPr>
        <w:pStyle w:val="Heading2"/>
        <w:rPr>
          <w:lang w:eastAsia="nl-BE"/>
        </w:rPr>
      </w:pPr>
      <w:bookmarkStart w:id="32" w:name="_Toc9514249"/>
      <w:r>
        <w:rPr>
          <w:lang w:eastAsia="nl-BE"/>
        </w:rPr>
        <w:t>SAP Cloud Platform Integration Suite</w:t>
      </w:r>
      <w:bookmarkEnd w:id="32"/>
    </w:p>
    <w:p w14:paraId="40167AC9" w14:textId="4D91BF8F" w:rsidR="00C60689" w:rsidRDefault="00C60689" w:rsidP="00E5131C">
      <w:pPr>
        <w:rPr>
          <w:lang w:eastAsia="nl-BE"/>
        </w:rPr>
      </w:pPr>
      <w:r>
        <w:rPr>
          <w:noProof/>
          <w:lang w:eastAsia="nl-BE"/>
        </w:rPr>
        <w:drawing>
          <wp:anchor distT="0" distB="0" distL="114300" distR="114300" simplePos="0" relativeHeight="251672576" behindDoc="0" locked="0" layoutInCell="1" allowOverlap="1" wp14:anchorId="35264385" wp14:editId="6B6EBB7F">
            <wp:simplePos x="0" y="0"/>
            <wp:positionH relativeFrom="margin">
              <wp:align>left</wp:align>
            </wp:positionH>
            <wp:positionV relativeFrom="paragraph">
              <wp:posOffset>59055</wp:posOffset>
            </wp:positionV>
            <wp:extent cx="3205941" cy="1238250"/>
            <wp:effectExtent l="0" t="0" r="0" b="0"/>
            <wp:wrapThrough wrapText="bothSides">
              <wp:wrapPolygon edited="0">
                <wp:start x="0" y="0"/>
                <wp:lineTo x="0" y="21268"/>
                <wp:lineTo x="21437" y="21268"/>
                <wp:lineTo x="2143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D835A1.tmp"/>
                    <pic:cNvPicPr/>
                  </pic:nvPicPr>
                  <pic:blipFill>
                    <a:blip r:embed="rId21">
                      <a:extLst>
                        <a:ext uri="{28A0092B-C50C-407E-A947-70E740481C1C}">
                          <a14:useLocalDpi xmlns:a14="http://schemas.microsoft.com/office/drawing/2010/main" val="0"/>
                        </a:ext>
                      </a:extLst>
                    </a:blip>
                    <a:stretch>
                      <a:fillRect/>
                    </a:stretch>
                  </pic:blipFill>
                  <pic:spPr>
                    <a:xfrm>
                      <a:off x="0" y="0"/>
                      <a:ext cx="3205941" cy="1238250"/>
                    </a:xfrm>
                    <a:prstGeom prst="rect">
                      <a:avLst/>
                    </a:prstGeom>
                  </pic:spPr>
                </pic:pic>
              </a:graphicData>
            </a:graphic>
          </wp:anchor>
        </w:drawing>
      </w:r>
      <w:r w:rsidR="00E5131C">
        <w:rPr>
          <w:lang w:eastAsia="nl-BE"/>
        </w:rPr>
        <w:t xml:space="preserve">Een eerste programma dat ik gebruikte was CPI. Dit is een product van SAP. Voluit betekend dit Cloud Platform Integration en wordt gebruikt om naadloze communicatie tussen de verschillende randsystemen van de klant te connecteren. </w:t>
      </w:r>
    </w:p>
    <w:p w14:paraId="2E78CA83" w14:textId="204476E2" w:rsidR="00E5131C" w:rsidRDefault="00C60689" w:rsidP="00E5131C">
      <w:pPr>
        <w:rPr>
          <w:lang w:eastAsia="nl-BE"/>
        </w:rPr>
      </w:pPr>
      <w:r>
        <w:rPr>
          <w:noProof/>
          <w:lang w:eastAsia="nl-BE"/>
        </w:rPr>
        <w:drawing>
          <wp:anchor distT="0" distB="0" distL="114300" distR="114300" simplePos="0" relativeHeight="251673600" behindDoc="0" locked="0" layoutInCell="1" allowOverlap="1" wp14:anchorId="654CF1ED" wp14:editId="7D917EA2">
            <wp:simplePos x="0" y="0"/>
            <wp:positionH relativeFrom="margin">
              <wp:align>right</wp:align>
            </wp:positionH>
            <wp:positionV relativeFrom="paragraph">
              <wp:posOffset>97155</wp:posOffset>
            </wp:positionV>
            <wp:extent cx="1685925" cy="1943100"/>
            <wp:effectExtent l="0" t="0" r="9525" b="0"/>
            <wp:wrapThrough wrapText="bothSides">
              <wp:wrapPolygon edited="0">
                <wp:start x="0" y="0"/>
                <wp:lineTo x="0" y="21388"/>
                <wp:lineTo x="21478" y="21388"/>
                <wp:lineTo x="214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D8C8A6.tmp"/>
                    <pic:cNvPicPr/>
                  </pic:nvPicPr>
                  <pic:blipFill>
                    <a:blip r:embed="rId22">
                      <a:extLst>
                        <a:ext uri="{28A0092B-C50C-407E-A947-70E740481C1C}">
                          <a14:useLocalDpi xmlns:a14="http://schemas.microsoft.com/office/drawing/2010/main" val="0"/>
                        </a:ext>
                      </a:extLst>
                    </a:blip>
                    <a:stretch>
                      <a:fillRect/>
                    </a:stretch>
                  </pic:blipFill>
                  <pic:spPr>
                    <a:xfrm>
                      <a:off x="0" y="0"/>
                      <a:ext cx="1685925" cy="1943100"/>
                    </a:xfrm>
                    <a:prstGeom prst="rect">
                      <a:avLst/>
                    </a:prstGeom>
                  </pic:spPr>
                </pic:pic>
              </a:graphicData>
            </a:graphic>
            <wp14:sizeRelH relativeFrom="margin">
              <wp14:pctWidth>0</wp14:pctWidth>
            </wp14:sizeRelH>
            <wp14:sizeRelV relativeFrom="margin">
              <wp14:pctHeight>0</wp14:pctHeight>
            </wp14:sizeRelV>
          </wp:anchor>
        </w:drawing>
      </w:r>
    </w:p>
    <w:p w14:paraId="778A47C1" w14:textId="2BF8BAFF" w:rsidR="00C60689" w:rsidRDefault="00C60689" w:rsidP="00E5131C">
      <w:pPr>
        <w:rPr>
          <w:lang w:eastAsia="nl-BE"/>
        </w:rPr>
      </w:pPr>
    </w:p>
    <w:p w14:paraId="002A86E8" w14:textId="2293028C" w:rsidR="00C60689" w:rsidRDefault="00C60689" w:rsidP="00E5131C">
      <w:pPr>
        <w:rPr>
          <w:lang w:eastAsia="nl-BE"/>
        </w:rPr>
      </w:pPr>
    </w:p>
    <w:p w14:paraId="070FF8E7" w14:textId="766CAB14" w:rsidR="00C60689" w:rsidRDefault="00C60689" w:rsidP="00E5131C">
      <w:pPr>
        <w:rPr>
          <w:lang w:eastAsia="nl-BE"/>
        </w:rPr>
      </w:pPr>
    </w:p>
    <w:p w14:paraId="61B7398C" w14:textId="6BE3A60F" w:rsidR="00C60689" w:rsidRDefault="00C60689" w:rsidP="00C60689">
      <w:pPr>
        <w:rPr>
          <w:lang w:eastAsia="nl-BE"/>
        </w:rPr>
      </w:pPr>
      <w:r>
        <w:rPr>
          <w:lang w:eastAsia="nl-BE"/>
        </w:rPr>
        <w:t xml:space="preserve">Enterprise Messaging is </w:t>
      </w:r>
      <w:r w:rsidRPr="00C60689">
        <w:rPr>
          <w:lang w:eastAsia="nl-BE"/>
        </w:rPr>
        <w:t>een cloud-gebaseerde berichtenservice voor de ontwikkeling van ontkoppelde en veerkrachtige applicaties, services en systemen.</w:t>
      </w:r>
      <w:r w:rsidR="00157483">
        <w:rPr>
          <w:lang w:eastAsia="nl-BE"/>
        </w:rPr>
        <w:t xml:space="preserve"> Het wordt gebruikt als onafhankelijk communicatie platform. Applicatie A kan berichten blijven sturen zelfs als applicatie B plat ligt.</w:t>
      </w:r>
    </w:p>
    <w:p w14:paraId="63C5E074" w14:textId="595EADF5" w:rsidR="00E5131C" w:rsidRDefault="00E5131C">
      <w:pPr>
        <w:rPr>
          <w:lang w:eastAsia="nl-BE"/>
        </w:rPr>
      </w:pPr>
      <w:r>
        <w:rPr>
          <w:lang w:eastAsia="nl-BE"/>
        </w:rPr>
        <w:br w:type="page"/>
      </w:r>
    </w:p>
    <w:p w14:paraId="2525192A" w14:textId="1E0C02C8" w:rsidR="00E5131C" w:rsidRPr="00E5131C" w:rsidRDefault="00E5131C" w:rsidP="00E5131C">
      <w:pPr>
        <w:pStyle w:val="Heading2"/>
        <w:rPr>
          <w:lang w:eastAsia="nl-BE"/>
        </w:rPr>
      </w:pPr>
      <w:bookmarkStart w:id="33" w:name="_Toc9514250"/>
      <w:r>
        <w:rPr>
          <w:lang w:eastAsia="nl-BE"/>
        </w:rPr>
        <w:lastRenderedPageBreak/>
        <w:t>SAP S/4 HANA Cloud</w:t>
      </w:r>
      <w:bookmarkEnd w:id="33"/>
    </w:p>
    <w:p w14:paraId="28182E59" w14:textId="77777777" w:rsidR="00CA33D6" w:rsidRDefault="00CA33D6" w:rsidP="00CA33D6">
      <w:pPr>
        <w:rPr>
          <w:lang w:eastAsia="nl-BE"/>
        </w:rPr>
      </w:pPr>
      <w:r>
        <w:rPr>
          <w:lang w:eastAsia="nl-BE"/>
        </w:rPr>
        <w:t>S/4 HANA is een ander programma dat ik gebruikte. Dit is de cloud-versie van een ERP-systeem.</w:t>
      </w:r>
    </w:p>
    <w:p w14:paraId="42B6E63F" w14:textId="77777777" w:rsidR="00CA33D6" w:rsidRDefault="00CA33D6" w:rsidP="00CA33D6">
      <w:pPr>
        <w:rPr>
          <w:lang w:eastAsia="nl-BE"/>
        </w:rPr>
      </w:pPr>
      <w:r>
        <w:rPr>
          <w:lang w:eastAsia="nl-BE"/>
        </w:rPr>
        <w:t>Voor de interface van deze taak, maakte ik gebruik van HTML en bootstrap voor de opmaak en achterliggend gebruikte ik PHP om de requests te versturen.</w:t>
      </w:r>
    </w:p>
    <w:p w14:paraId="44782B50" w14:textId="01B247FA" w:rsidR="00CA33D6" w:rsidRDefault="00CA33D6" w:rsidP="00CA33D6">
      <w:pPr>
        <w:rPr>
          <w:lang w:eastAsia="nl-BE"/>
        </w:rPr>
      </w:pPr>
      <w:r>
        <w:rPr>
          <w:lang w:eastAsia="nl-BE"/>
        </w:rPr>
        <w:t xml:space="preserve">SAP Cloud Enterprise Messaging biedt een cloud berichten service aan. </w:t>
      </w:r>
    </w:p>
    <w:p w14:paraId="2F7FE650" w14:textId="10FD2BA4" w:rsidR="00E5131C" w:rsidRPr="006A291F" w:rsidRDefault="00E5131C" w:rsidP="00CA33D6">
      <w:pPr>
        <w:rPr>
          <w:lang w:eastAsia="nl-BE"/>
        </w:rPr>
      </w:pPr>
      <w:r>
        <w:rPr>
          <w:noProof/>
          <w:lang w:eastAsia="nl-BE"/>
        </w:rPr>
        <w:drawing>
          <wp:inline distT="0" distB="0" distL="0" distR="0" wp14:anchorId="5B7FFE54" wp14:editId="7D872B91">
            <wp:extent cx="5759450" cy="3926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8339.tmp"/>
                    <pic:cNvPicPr/>
                  </pic:nvPicPr>
                  <pic:blipFill>
                    <a:blip r:embed="rId23">
                      <a:extLst>
                        <a:ext uri="{28A0092B-C50C-407E-A947-70E740481C1C}">
                          <a14:useLocalDpi xmlns:a14="http://schemas.microsoft.com/office/drawing/2010/main" val="0"/>
                        </a:ext>
                      </a:extLst>
                    </a:blip>
                    <a:stretch>
                      <a:fillRect/>
                    </a:stretch>
                  </pic:blipFill>
                  <pic:spPr>
                    <a:xfrm>
                      <a:off x="0" y="0"/>
                      <a:ext cx="5759450" cy="3926205"/>
                    </a:xfrm>
                    <a:prstGeom prst="rect">
                      <a:avLst/>
                    </a:prstGeom>
                  </pic:spPr>
                </pic:pic>
              </a:graphicData>
            </a:graphic>
          </wp:inline>
        </w:drawing>
      </w:r>
    </w:p>
    <w:p w14:paraId="51226AD0" w14:textId="77777777" w:rsidR="00CA33D6" w:rsidRDefault="00CA33D6" w:rsidP="000168A8">
      <w:pPr>
        <w:pStyle w:val="Heading1"/>
        <w:rPr>
          <w:lang w:eastAsia="nl-BE"/>
        </w:rPr>
      </w:pPr>
      <w:bookmarkStart w:id="34" w:name="_Toc9411244"/>
      <w:bookmarkStart w:id="35" w:name="_Toc9514251"/>
      <w:r>
        <w:rPr>
          <w:lang w:eastAsia="nl-BE"/>
        </w:rPr>
        <w:t>De volledige uitwerking van het proces</w:t>
      </w:r>
      <w:bookmarkEnd w:id="34"/>
      <w:bookmarkEnd w:id="35"/>
    </w:p>
    <w:p w14:paraId="306883BB" w14:textId="77777777" w:rsidR="00CA33D6" w:rsidRDefault="00CA33D6" w:rsidP="00CA33D6">
      <w:pPr>
        <w:rPr>
          <w:lang w:eastAsia="nl-BE"/>
        </w:rPr>
      </w:pPr>
      <w:r>
        <w:rPr>
          <w:lang w:eastAsia="nl-BE"/>
        </w:rPr>
        <w:t xml:space="preserve">De klant meldt zich aan voor de registratie. Er moet een emailadres en bedrijfsnaam opgegeven worden. Met die data kan er dan een queue gemaakt worden. De queue is een onderdeel van Enterprise Messaging. </w:t>
      </w:r>
    </w:p>
    <w:p w14:paraId="3492726E" w14:textId="77777777" w:rsidR="00CA33D6" w:rsidRDefault="00CA33D6" w:rsidP="00CA33D6">
      <w:pPr>
        <w:rPr>
          <w:lang w:eastAsia="nl-BE"/>
        </w:rPr>
      </w:pPr>
      <w:r>
        <w:rPr>
          <w:lang w:eastAsia="nl-BE"/>
        </w:rPr>
        <w:t>Eens de queue is aangemaakt, kan de klant zich subscriben/intekenen op zijn orders. Een order wordt voorgesteld als een topic. Een topic is een verdeler van berichten. Op een topic wordt een bericht gepost. Dat topic stuurt dan het bericht door naar alle queues die luisteren naar hem. Dit alles gebeurt via queue subscription</w:t>
      </w:r>
    </w:p>
    <w:p w14:paraId="713CA31A" w14:textId="77777777" w:rsidR="00CA33D6" w:rsidRDefault="00CA33D6" w:rsidP="00CA33D6">
      <w:pPr>
        <w:rPr>
          <w:lang w:eastAsia="nl-BE"/>
        </w:rPr>
      </w:pPr>
      <w:r>
        <w:rPr>
          <w:lang w:eastAsia="nl-BE"/>
        </w:rPr>
        <w:t xml:space="preserve">Gebeurt er een verandering in S/4HANA, dan triggert dit een heel proces. Bijvoorbeeld: verandert er iets aan salesorder 55 dan wordt die verandering meteen gestuurd naar een algemeen topic, S4/BO/SalesOrder/*. De queue EM_Demo luistert naar dat topic. Elke tien minuten wordt er een proces gestart dat alle berichten van EM_Demo ophaalt. </w:t>
      </w:r>
      <w:r>
        <w:t>Het ordernummer van elk bericht wordt apart bekeken en opgeslaan</w:t>
      </w:r>
      <w:r>
        <w:rPr>
          <w:lang w:eastAsia="nl-BE"/>
        </w:rPr>
        <w:t xml:space="preserve">. Het bericht wordt dan verder doorgestuurd naar een topic met het ordernummer. Die stuurt dan het bericht door naar de gesubscribde queues. Het bericht dat op de queue staat, wordt opgehaald en doorgemaild naar de klant. </w:t>
      </w:r>
    </w:p>
    <w:p w14:paraId="3E49FEAD" w14:textId="26EAE0D9" w:rsidR="000D5FA4" w:rsidRDefault="000D5FA4">
      <w:pPr>
        <w:rPr>
          <w:lang w:eastAsia="nl-BE"/>
        </w:rPr>
      </w:pPr>
      <w:r>
        <w:rPr>
          <w:lang w:eastAsia="nl-BE"/>
        </w:rPr>
        <w:br w:type="page"/>
      </w:r>
    </w:p>
    <w:p w14:paraId="37BC11C8" w14:textId="77777777" w:rsidR="00CA33D6" w:rsidRDefault="00CA33D6" w:rsidP="000168A8">
      <w:pPr>
        <w:pStyle w:val="Heading1"/>
        <w:rPr>
          <w:lang w:eastAsia="nl-BE"/>
        </w:rPr>
      </w:pPr>
      <w:bookmarkStart w:id="36" w:name="_Toc9411245"/>
      <w:bookmarkStart w:id="37" w:name="_Toc9514252"/>
      <w:r>
        <w:rPr>
          <w:lang w:eastAsia="nl-BE"/>
        </w:rPr>
        <w:lastRenderedPageBreak/>
        <w:t>Een beter beeld van de architectuur</w:t>
      </w:r>
      <w:bookmarkEnd w:id="36"/>
      <w:bookmarkEnd w:id="37"/>
    </w:p>
    <w:p w14:paraId="450304D1" w14:textId="3A86AFB6" w:rsidR="00CA33D6" w:rsidRDefault="000D5FA4" w:rsidP="000D5FA4">
      <w:pPr>
        <w:pStyle w:val="Heading2"/>
        <w:rPr>
          <w:lang w:eastAsia="nl-BE"/>
        </w:rPr>
      </w:pPr>
      <w:bookmarkStart w:id="38" w:name="_Toc9514253"/>
      <w:r>
        <w:rPr>
          <w:lang w:eastAsia="nl-BE"/>
        </w:rPr>
        <w:t>Event-driven</w:t>
      </w:r>
      <w:bookmarkEnd w:id="38"/>
      <w:r>
        <w:rPr>
          <w:lang w:eastAsia="nl-BE"/>
        </w:rPr>
        <w:t xml:space="preserve"> </w:t>
      </w:r>
    </w:p>
    <w:p w14:paraId="5C0FA10C" w14:textId="635105E1" w:rsidR="000D5FA4" w:rsidRDefault="000D5FA4" w:rsidP="000D5FA4">
      <w:pPr>
        <w:rPr>
          <w:lang w:eastAsia="nl-BE"/>
        </w:rPr>
      </w:pPr>
      <w:r>
        <w:rPr>
          <w:noProof/>
          <w:lang w:eastAsia="nl-BE"/>
        </w:rPr>
        <w:drawing>
          <wp:inline distT="0" distB="0" distL="0" distR="0" wp14:anchorId="4DFB41EC" wp14:editId="37AC2D42">
            <wp:extent cx="5759450" cy="2573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D871D3.tmp"/>
                    <pic:cNvPicPr/>
                  </pic:nvPicPr>
                  <pic:blipFill>
                    <a:blip r:embed="rId24">
                      <a:extLst>
                        <a:ext uri="{28A0092B-C50C-407E-A947-70E740481C1C}">
                          <a14:useLocalDpi xmlns:a14="http://schemas.microsoft.com/office/drawing/2010/main" val="0"/>
                        </a:ext>
                      </a:extLst>
                    </a:blip>
                    <a:stretch>
                      <a:fillRect/>
                    </a:stretch>
                  </pic:blipFill>
                  <pic:spPr>
                    <a:xfrm>
                      <a:off x="0" y="0"/>
                      <a:ext cx="5759450" cy="2573020"/>
                    </a:xfrm>
                    <a:prstGeom prst="rect">
                      <a:avLst/>
                    </a:prstGeom>
                  </pic:spPr>
                </pic:pic>
              </a:graphicData>
            </a:graphic>
          </wp:inline>
        </w:drawing>
      </w:r>
    </w:p>
    <w:p w14:paraId="365B7ED4" w14:textId="3C634508" w:rsidR="000D5FA4" w:rsidRDefault="00E07091" w:rsidP="000D5FA4">
      <w:pPr>
        <w:rPr>
          <w:lang w:eastAsia="nl-BE"/>
        </w:rPr>
      </w:pPr>
      <w:r>
        <w:rPr>
          <w:lang w:eastAsia="nl-BE"/>
        </w:rPr>
        <w:t>Wordt er een verandering gedaan aan een order in S/4HANA, dan wordt alles naar een topic gestuurd. Het topic stuurt zijn bericht dan door naar de queue EM_Demo. EM_Demo bevat een stukje logica. Die logica zorgt ervoor dat de juiste orders naar de juiste topics gestuurd worden.</w:t>
      </w:r>
    </w:p>
    <w:p w14:paraId="475C0E3C" w14:textId="5C554827" w:rsidR="00E07091" w:rsidRDefault="00E07091" w:rsidP="00E07091">
      <w:pPr>
        <w:pStyle w:val="Heading2"/>
        <w:rPr>
          <w:lang w:eastAsia="nl-BE"/>
        </w:rPr>
      </w:pPr>
      <w:bookmarkStart w:id="39" w:name="_Toc9514254"/>
      <w:r>
        <w:rPr>
          <w:lang w:eastAsia="nl-BE"/>
        </w:rPr>
        <w:t>De client-side</w:t>
      </w:r>
      <w:bookmarkEnd w:id="39"/>
    </w:p>
    <w:p w14:paraId="4EBDE95E" w14:textId="52B8FE07" w:rsidR="00E07091" w:rsidRPr="00E07091" w:rsidRDefault="00E07091" w:rsidP="00E07091">
      <w:pPr>
        <w:rPr>
          <w:lang w:eastAsia="nl-BE"/>
        </w:rPr>
      </w:pPr>
      <w:r>
        <w:rPr>
          <w:noProof/>
          <w:lang w:eastAsia="nl-BE"/>
        </w:rPr>
        <w:drawing>
          <wp:inline distT="0" distB="0" distL="0" distR="0" wp14:anchorId="1DF64735" wp14:editId="545726CE">
            <wp:extent cx="5759450" cy="2472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8CDCD.tmp"/>
                    <pic:cNvPicPr/>
                  </pic:nvPicPr>
                  <pic:blipFill>
                    <a:blip r:embed="rId25">
                      <a:extLst>
                        <a:ext uri="{28A0092B-C50C-407E-A947-70E740481C1C}">
                          <a14:useLocalDpi xmlns:a14="http://schemas.microsoft.com/office/drawing/2010/main" val="0"/>
                        </a:ext>
                      </a:extLst>
                    </a:blip>
                    <a:stretch>
                      <a:fillRect/>
                    </a:stretch>
                  </pic:blipFill>
                  <pic:spPr>
                    <a:xfrm>
                      <a:off x="0" y="0"/>
                      <a:ext cx="5759450" cy="2472055"/>
                    </a:xfrm>
                    <a:prstGeom prst="rect">
                      <a:avLst/>
                    </a:prstGeom>
                  </pic:spPr>
                </pic:pic>
              </a:graphicData>
            </a:graphic>
          </wp:inline>
        </w:drawing>
      </w:r>
    </w:p>
    <w:p w14:paraId="20AF4B79" w14:textId="16A35C29" w:rsidR="00E07091" w:rsidRPr="000D5FA4" w:rsidRDefault="00E85FFC" w:rsidP="000D5FA4">
      <w:pPr>
        <w:rPr>
          <w:lang w:eastAsia="nl-BE"/>
        </w:rPr>
      </w:pPr>
      <w:r>
        <w:rPr>
          <w:lang w:eastAsia="nl-BE"/>
        </w:rPr>
        <w:t xml:space="preserve">De order specifieke topics </w:t>
      </w:r>
      <w:r w:rsidR="00387C12">
        <w:rPr>
          <w:lang w:eastAsia="nl-BE"/>
        </w:rPr>
        <w:t>sturen het doorgekregen bericht naar de luisterende queues. De queues sturen het bericht dan dor via mail.</w:t>
      </w:r>
    </w:p>
    <w:p w14:paraId="1FDC93A1" w14:textId="77777777" w:rsidR="00CA33D6" w:rsidRDefault="00CA33D6" w:rsidP="00CA33D6">
      <w:pPr>
        <w:rPr>
          <w:lang w:eastAsia="nl-BE"/>
        </w:rPr>
      </w:pPr>
      <w:r>
        <w:rPr>
          <w:lang w:eastAsia="nl-BE"/>
        </w:rPr>
        <w:br w:type="page"/>
      </w:r>
    </w:p>
    <w:p w14:paraId="6C1848D3" w14:textId="6F0051E3" w:rsidR="00CA33D6" w:rsidRDefault="00CA33D6" w:rsidP="00CA33D6">
      <w:pPr>
        <w:pStyle w:val="Tussenpaginasubtitel"/>
        <w:rPr>
          <w:lang w:eastAsia="nl-BE"/>
        </w:rPr>
      </w:pPr>
      <w:bookmarkStart w:id="40" w:name="_Toc9411205"/>
      <w:bookmarkStart w:id="41" w:name="_Toc9514255"/>
      <w:r>
        <w:rPr>
          <w:lang w:eastAsia="nl-BE"/>
        </w:rPr>
        <w:lastRenderedPageBreak/>
        <w:t>Eindresultaat</w:t>
      </w:r>
      <w:bookmarkEnd w:id="40"/>
      <w:bookmarkEnd w:id="41"/>
    </w:p>
    <w:p w14:paraId="7AAEAF79" w14:textId="77777777" w:rsidR="00CA33D6" w:rsidRDefault="00CA33D6" w:rsidP="00CA33D6">
      <w:pPr>
        <w:rPr>
          <w:lang w:eastAsia="nl-BE"/>
        </w:rPr>
      </w:pPr>
      <w:r>
        <w:rPr>
          <w:lang w:eastAsia="nl-BE"/>
        </w:rPr>
        <w:t xml:space="preserve">Een klant kan zich registreren voor een queue. De queue wordt aangemaakt. De klant kan dan subscriben op een ordernummer. Dan is het wachten op een verandering binnen dat order. Gebeurt er een verandering binnen dat order dan wordt die verandering eerst naar een algemene queue gestuurd. Bij het ophalen van het bericht, van de algemene queue, wordt er gekeken naar het ordernummer. Aan de hand van het ordernummer wordt het bericht naar de topic van dat specifiek ordernummer gestuurd. Het bericht wordt dan doorgezonden naar de queue van de klant. De klant ontvangt een mailtje met de specificaties van dat order. </w:t>
      </w:r>
    </w:p>
    <w:p w14:paraId="1A8EB9A8" w14:textId="77777777" w:rsidR="00CA33D6" w:rsidRPr="00C43FC4" w:rsidRDefault="00CA33D6" w:rsidP="000168A8">
      <w:pPr>
        <w:pStyle w:val="Heading1"/>
        <w:rPr>
          <w:lang w:eastAsia="nl-BE"/>
        </w:rPr>
      </w:pPr>
      <w:bookmarkStart w:id="42" w:name="_Toc9411246"/>
      <w:bookmarkStart w:id="43" w:name="_Toc9514256"/>
      <w:r w:rsidRPr="00C43FC4">
        <w:rPr>
          <w:lang w:eastAsia="nl-BE"/>
        </w:rPr>
        <w:t>De flows in CPI</w:t>
      </w:r>
      <w:bookmarkEnd w:id="42"/>
      <w:bookmarkEnd w:id="43"/>
    </w:p>
    <w:p w14:paraId="70752FE1" w14:textId="77777777" w:rsidR="00CA33D6" w:rsidRDefault="00CA33D6" w:rsidP="00CA33D6">
      <w:pPr>
        <w:pStyle w:val="Heading2"/>
        <w:rPr>
          <w:lang w:eastAsia="nl-BE"/>
        </w:rPr>
      </w:pPr>
      <w:bookmarkStart w:id="44" w:name="_Toc9411247"/>
      <w:bookmarkStart w:id="45" w:name="_Toc9514257"/>
      <w:r w:rsidRPr="009A75BD">
        <w:rPr>
          <w:lang w:eastAsia="nl-BE"/>
        </w:rPr>
        <w:t>Een queue aa</w:t>
      </w:r>
      <w:r>
        <w:rPr>
          <w:lang w:eastAsia="nl-BE"/>
        </w:rPr>
        <w:t>nmaken</w:t>
      </w:r>
      <w:bookmarkEnd w:id="44"/>
      <w:bookmarkEnd w:id="45"/>
    </w:p>
    <w:p w14:paraId="5ABAC060" w14:textId="77777777" w:rsidR="00CA33D6" w:rsidRDefault="00CA33D6" w:rsidP="00CA33D6">
      <w:pPr>
        <w:rPr>
          <w:lang w:eastAsia="nl-BE"/>
        </w:rPr>
      </w:pPr>
      <w:bookmarkStart w:id="46" w:name="_Hlk7702043"/>
      <w:r>
        <w:rPr>
          <w:noProof/>
          <w:lang w:eastAsia="nl-BE"/>
        </w:rPr>
        <w:drawing>
          <wp:inline distT="0" distB="0" distL="0" distR="0" wp14:anchorId="670EB80F" wp14:editId="3AB7F8A2">
            <wp:extent cx="575945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4E1FB.tmp"/>
                    <pic:cNvPicPr/>
                  </pic:nvPicPr>
                  <pic:blipFill>
                    <a:blip r:embed="rId26">
                      <a:extLst>
                        <a:ext uri="{28A0092B-C50C-407E-A947-70E740481C1C}">
                          <a14:useLocalDpi xmlns:a14="http://schemas.microsoft.com/office/drawing/2010/main" val="0"/>
                        </a:ext>
                      </a:extLst>
                    </a:blip>
                    <a:stretch>
                      <a:fillRect/>
                    </a:stretch>
                  </pic:blipFill>
                  <pic:spPr>
                    <a:xfrm>
                      <a:off x="0" y="0"/>
                      <a:ext cx="5759450" cy="1239520"/>
                    </a:xfrm>
                    <a:prstGeom prst="rect">
                      <a:avLst/>
                    </a:prstGeom>
                  </pic:spPr>
                </pic:pic>
              </a:graphicData>
            </a:graphic>
          </wp:inline>
        </w:drawing>
      </w:r>
    </w:p>
    <w:p w14:paraId="4973039B" w14:textId="77777777" w:rsidR="00CA33D6" w:rsidRDefault="00CA33D6" w:rsidP="00CA33D6">
      <w:pPr>
        <w:rPr>
          <w:lang w:eastAsia="nl-BE"/>
        </w:rPr>
      </w:pPr>
      <w:r>
        <w:rPr>
          <w:lang w:eastAsia="nl-BE"/>
        </w:rPr>
        <w:t>Als eerste komt er een request binnen met volgende elementen in de body:</w:t>
      </w:r>
    </w:p>
    <w:p w14:paraId="5C5E3E41" w14:textId="77777777" w:rsidR="00CA33D6" w:rsidRDefault="00CA33D6" w:rsidP="00CA33D6">
      <w:pPr>
        <w:pStyle w:val="ListParagraph"/>
        <w:numPr>
          <w:ilvl w:val="0"/>
          <w:numId w:val="2"/>
        </w:numPr>
        <w:jc w:val="both"/>
        <w:rPr>
          <w:lang w:eastAsia="nl-BE"/>
        </w:rPr>
      </w:pPr>
      <w:r>
        <w:rPr>
          <w:lang w:eastAsia="nl-BE"/>
        </w:rPr>
        <w:t>Een emailadres,</w:t>
      </w:r>
    </w:p>
    <w:p w14:paraId="26872180" w14:textId="77777777" w:rsidR="00CA33D6" w:rsidRDefault="00CA33D6" w:rsidP="00CA33D6">
      <w:pPr>
        <w:pStyle w:val="ListParagraph"/>
        <w:numPr>
          <w:ilvl w:val="0"/>
          <w:numId w:val="2"/>
        </w:numPr>
        <w:jc w:val="both"/>
        <w:rPr>
          <w:lang w:eastAsia="nl-BE"/>
        </w:rPr>
      </w:pPr>
      <w:r>
        <w:rPr>
          <w:lang w:eastAsia="nl-BE"/>
        </w:rPr>
        <w:t>De naam van de queue.</w:t>
      </w:r>
    </w:p>
    <w:p w14:paraId="291CF5D5" w14:textId="77777777" w:rsidR="00CA33D6" w:rsidRDefault="00CA33D6" w:rsidP="00CA33D6">
      <w:pPr>
        <w:rPr>
          <w:lang w:eastAsia="nl-BE"/>
        </w:rPr>
      </w:pPr>
      <w:r w:rsidRPr="00FE756E">
        <w:rPr>
          <w:lang w:eastAsia="nl-BE"/>
        </w:rPr>
        <w:t>De body wordt in e</w:t>
      </w:r>
      <w:r>
        <w:rPr>
          <w:lang w:eastAsia="nl-BE"/>
        </w:rPr>
        <w:t xml:space="preserve">en JSON-format doorgestuurd. Maar CPI werkt enkel met XML-format. Er moet dus eerst omgevormd worden. Dan wordt er gecontroleerd of die queue nog niet bestaat in het systeem. Dit gebeurt om te voorkomen dat er gedupliceerde namen in het systeem zouden zitten. Indien de naam al eens voorkomt, wordt er een mail gestuurd met de mededeling dat de queue naam al bestaat en ze een andere naam moeten kiezen. </w:t>
      </w:r>
    </w:p>
    <w:p w14:paraId="570FA70C" w14:textId="77777777" w:rsidR="00CA33D6" w:rsidRDefault="00CA33D6" w:rsidP="00CA33D6">
      <w:pPr>
        <w:rPr>
          <w:lang w:eastAsia="nl-BE"/>
        </w:rPr>
      </w:pPr>
      <w:r>
        <w:rPr>
          <w:lang w:eastAsia="nl-BE"/>
        </w:rPr>
        <w:t>Bestaat de naam nog niet? Dan worden de gegevens in de body gezet en weggeschreven naar de databank. Vervolgens wordt er een request gemaakt om die queue aan te maken. Eens dit gelukt is, wordt er een e-mail verzonden met de confirmatie van de aangemaakte queue.</w:t>
      </w:r>
    </w:p>
    <w:p w14:paraId="0E8859D2" w14:textId="77777777" w:rsidR="00CA33D6" w:rsidRDefault="00CA33D6" w:rsidP="00CA33D6">
      <w:pPr>
        <w:rPr>
          <w:lang w:eastAsia="nl-BE"/>
        </w:rPr>
      </w:pPr>
      <w:r>
        <w:rPr>
          <w:noProof/>
          <w:lang w:eastAsia="nl-BE"/>
        </w:rPr>
        <w:drawing>
          <wp:anchor distT="0" distB="0" distL="114300" distR="114300" simplePos="0" relativeHeight="251663360" behindDoc="0" locked="0" layoutInCell="1" allowOverlap="1" wp14:anchorId="3ECA28E2" wp14:editId="6C8F2B42">
            <wp:simplePos x="0" y="0"/>
            <wp:positionH relativeFrom="margin">
              <wp:align>left</wp:align>
            </wp:positionH>
            <wp:positionV relativeFrom="paragraph">
              <wp:posOffset>83820</wp:posOffset>
            </wp:positionV>
            <wp:extent cx="2240280" cy="1199515"/>
            <wp:effectExtent l="0" t="0" r="7620" b="635"/>
            <wp:wrapThrough wrapText="bothSides">
              <wp:wrapPolygon edited="0">
                <wp:start x="0" y="0"/>
                <wp:lineTo x="0" y="21268"/>
                <wp:lineTo x="21490" y="2126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E033.tmp"/>
                    <pic:cNvPicPr/>
                  </pic:nvPicPr>
                  <pic:blipFill>
                    <a:blip r:embed="rId27">
                      <a:extLst>
                        <a:ext uri="{28A0092B-C50C-407E-A947-70E740481C1C}">
                          <a14:useLocalDpi xmlns:a14="http://schemas.microsoft.com/office/drawing/2010/main" val="0"/>
                        </a:ext>
                      </a:extLst>
                    </a:blip>
                    <a:stretch>
                      <a:fillRect/>
                    </a:stretch>
                  </pic:blipFill>
                  <pic:spPr>
                    <a:xfrm>
                      <a:off x="0" y="0"/>
                      <a:ext cx="2240280" cy="1199515"/>
                    </a:xfrm>
                    <a:prstGeom prst="rect">
                      <a:avLst/>
                    </a:prstGeom>
                  </pic:spPr>
                </pic:pic>
              </a:graphicData>
            </a:graphic>
          </wp:anchor>
        </w:drawing>
      </w:r>
    </w:p>
    <w:p w14:paraId="1FEA7454" w14:textId="77777777" w:rsidR="00CA33D6" w:rsidRDefault="00CA33D6" w:rsidP="00CA33D6">
      <w:pPr>
        <w:rPr>
          <w:lang w:eastAsia="nl-BE"/>
        </w:rPr>
      </w:pPr>
      <w:r>
        <w:rPr>
          <w:lang w:eastAsia="nl-BE"/>
        </w:rPr>
        <w:t>Er is ook een error flow aanwezig in het proces, die is verder uitgewerkt in een sub proces.</w:t>
      </w:r>
    </w:p>
    <w:p w14:paraId="007D8659" w14:textId="77777777" w:rsidR="00CA33D6" w:rsidRDefault="00CA33D6" w:rsidP="00CA33D6">
      <w:pPr>
        <w:pStyle w:val="CommentText"/>
        <w:rPr>
          <w:lang w:eastAsia="nl-BE"/>
        </w:rPr>
      </w:pPr>
      <w:r>
        <w:rPr>
          <w:lang w:eastAsia="nl-BE"/>
        </w:rPr>
        <w:t xml:space="preserve">Zoals te zien is op het scherm hiernaast, kunnen er vier soorten foutmeldingen zijn. Een fout 400 wil zeggen </w:t>
      </w:r>
      <w:r>
        <w:t>dat het request verkeerd opgesteld werd: er werd niet voldaan aan de verplichte parameters</w:t>
      </w:r>
      <w:r>
        <w:rPr>
          <w:lang w:eastAsia="nl-BE"/>
        </w:rPr>
        <w:t>.</w:t>
      </w:r>
    </w:p>
    <w:p w14:paraId="6A97B0E9" w14:textId="77777777" w:rsidR="00CA33D6" w:rsidRDefault="00CA33D6" w:rsidP="00CA33D6">
      <w:pPr>
        <w:rPr>
          <w:lang w:eastAsia="nl-BE"/>
        </w:rPr>
      </w:pPr>
      <w:r>
        <w:rPr>
          <w:lang w:eastAsia="nl-BE"/>
        </w:rPr>
        <w:t>Een fout 409 komt voor wanneer er een conflict gebeurt. Zoals dubbele namen voor de queue.</w:t>
      </w:r>
    </w:p>
    <w:p w14:paraId="586ADDC5" w14:textId="77777777" w:rsidR="00CA33D6" w:rsidRDefault="00CA33D6" w:rsidP="00CA33D6">
      <w:pPr>
        <w:rPr>
          <w:lang w:eastAsia="nl-BE"/>
        </w:rPr>
      </w:pPr>
      <w:r>
        <w:rPr>
          <w:lang w:eastAsia="nl-BE"/>
        </w:rPr>
        <w:t>Een fout 405 wil zeggen dat de methode niet geaccepteerd is binnen deze flow.</w:t>
      </w:r>
    </w:p>
    <w:p w14:paraId="16CAAEED" w14:textId="77777777" w:rsidR="00CA33D6" w:rsidRDefault="00CA33D6" w:rsidP="00CA33D6">
      <w:pPr>
        <w:rPr>
          <w:lang w:eastAsia="nl-BE"/>
        </w:rPr>
      </w:pPr>
      <w:r>
        <w:rPr>
          <w:lang w:eastAsia="nl-BE"/>
        </w:rPr>
        <w:t>Een fout 501 wil zeggen dat de manier van de request sturen niet de correcte is en dus niet ondersteund wordt.</w:t>
      </w:r>
    </w:p>
    <w:p w14:paraId="78A58433" w14:textId="77777777" w:rsidR="00CA33D6" w:rsidRDefault="00CA33D6" w:rsidP="00CA33D6">
      <w:pPr>
        <w:pStyle w:val="Heading2"/>
        <w:rPr>
          <w:lang w:eastAsia="nl-BE"/>
        </w:rPr>
      </w:pPr>
      <w:bookmarkStart w:id="47" w:name="_Toc9411248"/>
      <w:bookmarkStart w:id="48" w:name="_Toc9514258"/>
      <w:bookmarkEnd w:id="46"/>
      <w:r>
        <w:rPr>
          <w:lang w:eastAsia="nl-BE"/>
        </w:rPr>
        <w:lastRenderedPageBreak/>
        <w:t>Een queue subscription aanmaken</w:t>
      </w:r>
      <w:bookmarkEnd w:id="47"/>
      <w:bookmarkEnd w:id="48"/>
    </w:p>
    <w:p w14:paraId="00CD8B06" w14:textId="77777777" w:rsidR="00CA33D6" w:rsidRDefault="00CA33D6" w:rsidP="00CA33D6">
      <w:pPr>
        <w:rPr>
          <w:lang w:eastAsia="nl-BE"/>
        </w:rPr>
      </w:pPr>
      <w:bookmarkStart w:id="49" w:name="_Hlk7702852"/>
      <w:r>
        <w:rPr>
          <w:noProof/>
          <w:lang w:eastAsia="nl-BE"/>
        </w:rPr>
        <w:drawing>
          <wp:inline distT="0" distB="0" distL="0" distR="0" wp14:anchorId="4B7B75EB" wp14:editId="5A67846C">
            <wp:extent cx="4709160" cy="1528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CCB5.tmp"/>
                    <pic:cNvPicPr/>
                  </pic:nvPicPr>
                  <pic:blipFill>
                    <a:blip r:embed="rId28">
                      <a:extLst>
                        <a:ext uri="{28A0092B-C50C-407E-A947-70E740481C1C}">
                          <a14:useLocalDpi xmlns:a14="http://schemas.microsoft.com/office/drawing/2010/main" val="0"/>
                        </a:ext>
                      </a:extLst>
                    </a:blip>
                    <a:stretch>
                      <a:fillRect/>
                    </a:stretch>
                  </pic:blipFill>
                  <pic:spPr>
                    <a:xfrm>
                      <a:off x="0" y="0"/>
                      <a:ext cx="4727087" cy="1533828"/>
                    </a:xfrm>
                    <a:prstGeom prst="rect">
                      <a:avLst/>
                    </a:prstGeom>
                  </pic:spPr>
                </pic:pic>
              </a:graphicData>
            </a:graphic>
          </wp:inline>
        </w:drawing>
      </w:r>
    </w:p>
    <w:p w14:paraId="685B0745" w14:textId="77777777" w:rsidR="00CA33D6" w:rsidRDefault="00CA33D6" w:rsidP="00CA33D6">
      <w:pPr>
        <w:rPr>
          <w:lang w:eastAsia="nl-BE"/>
        </w:rPr>
      </w:pPr>
      <w:r>
        <w:rPr>
          <w:lang w:eastAsia="nl-BE"/>
        </w:rPr>
        <w:t>Er komt een request binnen met volgende elementen in de body:</w:t>
      </w:r>
    </w:p>
    <w:p w14:paraId="0732D4B6" w14:textId="77777777" w:rsidR="00CA33D6" w:rsidRDefault="00CA33D6" w:rsidP="00CA33D6">
      <w:pPr>
        <w:pStyle w:val="ListParagraph"/>
        <w:numPr>
          <w:ilvl w:val="0"/>
          <w:numId w:val="2"/>
        </w:numPr>
        <w:jc w:val="both"/>
        <w:rPr>
          <w:lang w:eastAsia="nl-BE"/>
        </w:rPr>
      </w:pPr>
      <w:r>
        <w:rPr>
          <w:lang w:eastAsia="nl-BE"/>
        </w:rPr>
        <w:t>Emailadres,</w:t>
      </w:r>
    </w:p>
    <w:p w14:paraId="4417059C" w14:textId="77777777" w:rsidR="00CA33D6" w:rsidRDefault="00CA33D6" w:rsidP="00CA33D6">
      <w:pPr>
        <w:pStyle w:val="ListParagraph"/>
        <w:numPr>
          <w:ilvl w:val="0"/>
          <w:numId w:val="2"/>
        </w:numPr>
        <w:jc w:val="both"/>
        <w:rPr>
          <w:lang w:eastAsia="nl-BE"/>
        </w:rPr>
      </w:pPr>
      <w:r>
        <w:rPr>
          <w:lang w:eastAsia="nl-BE"/>
        </w:rPr>
        <w:t>Queue naam,</w:t>
      </w:r>
    </w:p>
    <w:p w14:paraId="423F140E" w14:textId="77777777" w:rsidR="00CA33D6" w:rsidRDefault="00CA33D6" w:rsidP="00CA33D6">
      <w:pPr>
        <w:pStyle w:val="ListParagraph"/>
        <w:numPr>
          <w:ilvl w:val="0"/>
          <w:numId w:val="2"/>
        </w:numPr>
        <w:jc w:val="both"/>
        <w:rPr>
          <w:lang w:eastAsia="nl-BE"/>
        </w:rPr>
      </w:pPr>
      <w:r>
        <w:rPr>
          <w:lang w:eastAsia="nl-BE"/>
        </w:rPr>
        <w:t>Ordernummer.</w:t>
      </w:r>
    </w:p>
    <w:p w14:paraId="08F12386" w14:textId="77777777" w:rsidR="00CA33D6" w:rsidRDefault="00CA33D6" w:rsidP="00CA33D6">
      <w:pPr>
        <w:rPr>
          <w:lang w:eastAsia="nl-BE"/>
        </w:rPr>
      </w:pPr>
      <w:r>
        <w:rPr>
          <w:lang w:eastAsia="nl-BE"/>
        </w:rPr>
        <w:t xml:space="preserve">De content modifier zorgt ervoor dat er een root element rond de inhoud komt te staan. Anders loopt het proces vast. Dan wordt het bericht opnieuw van format omgevormd. De parameters die nodig zijn om de request te maken, worden opgevuld. Daarna wordt de request gemaakt om de subscription te maken. Hierna wordt er ook een confirmatie mail gestuurd naar de klant. </w:t>
      </w:r>
    </w:p>
    <w:p w14:paraId="25EC7544" w14:textId="77777777" w:rsidR="00CA33D6" w:rsidRDefault="00CA33D6" w:rsidP="00CA33D6">
      <w:pPr>
        <w:rPr>
          <w:lang w:eastAsia="nl-BE"/>
        </w:rPr>
      </w:pPr>
      <w:r>
        <w:rPr>
          <w:noProof/>
          <w:lang w:eastAsia="nl-BE"/>
        </w:rPr>
        <w:drawing>
          <wp:anchor distT="0" distB="0" distL="114300" distR="114300" simplePos="0" relativeHeight="251664384" behindDoc="0" locked="0" layoutInCell="1" allowOverlap="1" wp14:anchorId="50500B16" wp14:editId="29C61B64">
            <wp:simplePos x="0" y="0"/>
            <wp:positionH relativeFrom="margin">
              <wp:align>left</wp:align>
            </wp:positionH>
            <wp:positionV relativeFrom="paragraph">
              <wp:posOffset>146685</wp:posOffset>
            </wp:positionV>
            <wp:extent cx="2181260" cy="937260"/>
            <wp:effectExtent l="0" t="0" r="9525" b="0"/>
            <wp:wrapThrough wrapText="bothSides">
              <wp:wrapPolygon edited="0">
                <wp:start x="0" y="0"/>
                <wp:lineTo x="0" y="21073"/>
                <wp:lineTo x="21506" y="2107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65FF.tmp"/>
                    <pic:cNvPicPr/>
                  </pic:nvPicPr>
                  <pic:blipFill>
                    <a:blip r:embed="rId29">
                      <a:extLst>
                        <a:ext uri="{28A0092B-C50C-407E-A947-70E740481C1C}">
                          <a14:useLocalDpi xmlns:a14="http://schemas.microsoft.com/office/drawing/2010/main" val="0"/>
                        </a:ext>
                      </a:extLst>
                    </a:blip>
                    <a:stretch>
                      <a:fillRect/>
                    </a:stretch>
                  </pic:blipFill>
                  <pic:spPr>
                    <a:xfrm>
                      <a:off x="0" y="0"/>
                      <a:ext cx="2181260" cy="937260"/>
                    </a:xfrm>
                    <a:prstGeom prst="rect">
                      <a:avLst/>
                    </a:prstGeom>
                  </pic:spPr>
                </pic:pic>
              </a:graphicData>
            </a:graphic>
            <wp14:sizeRelH relativeFrom="margin">
              <wp14:pctWidth>0</wp14:pctWidth>
            </wp14:sizeRelH>
            <wp14:sizeRelV relativeFrom="margin">
              <wp14:pctHeight>0</wp14:pctHeight>
            </wp14:sizeRelV>
          </wp:anchor>
        </w:drawing>
      </w:r>
    </w:p>
    <w:p w14:paraId="7B5B8445" w14:textId="77777777" w:rsidR="00CA33D6" w:rsidRDefault="00CA33D6" w:rsidP="00CA33D6">
      <w:pPr>
        <w:rPr>
          <w:lang w:eastAsia="nl-BE"/>
        </w:rPr>
      </w:pPr>
      <w:r>
        <w:rPr>
          <w:lang w:eastAsia="nl-BE"/>
        </w:rPr>
        <w:t>Een fout 400 is ook hier een slechte request.</w:t>
      </w:r>
    </w:p>
    <w:p w14:paraId="00EE51B7" w14:textId="77777777" w:rsidR="00CA33D6" w:rsidRDefault="00CA33D6" w:rsidP="00CA33D6">
      <w:pPr>
        <w:rPr>
          <w:lang w:eastAsia="nl-BE"/>
        </w:rPr>
      </w:pPr>
      <w:r>
        <w:rPr>
          <w:lang w:eastAsia="nl-BE"/>
        </w:rPr>
        <w:t>Bij een 404 fout werd de queue niet gevonden. Er kan een schrijffout opgetreden zijn of de queue moet eerst nog aangemaakt worden.</w:t>
      </w:r>
    </w:p>
    <w:bookmarkEnd w:id="49"/>
    <w:p w14:paraId="51C19CB1" w14:textId="77777777" w:rsidR="00CA33D6" w:rsidRDefault="00CA33D6" w:rsidP="00CA33D6">
      <w:pPr>
        <w:rPr>
          <w:lang w:eastAsia="nl-BE"/>
        </w:rPr>
      </w:pPr>
      <w:r>
        <w:rPr>
          <w:lang w:eastAsia="nl-BE"/>
        </w:rPr>
        <w:t>Bij een 501 fout is hoe de request gestuurd is, niet ondersteund.</w:t>
      </w:r>
    </w:p>
    <w:p w14:paraId="0BA50986" w14:textId="77777777" w:rsidR="00CA33D6" w:rsidRDefault="00CA33D6" w:rsidP="00CA33D6">
      <w:pPr>
        <w:rPr>
          <w:lang w:eastAsia="nl-BE"/>
        </w:rPr>
      </w:pPr>
    </w:p>
    <w:p w14:paraId="556B02BD" w14:textId="77777777" w:rsidR="00CA33D6" w:rsidRDefault="00CA33D6" w:rsidP="00CA33D6">
      <w:pPr>
        <w:rPr>
          <w:lang w:eastAsia="nl-BE"/>
        </w:rPr>
      </w:pPr>
    </w:p>
    <w:p w14:paraId="0554FB2F" w14:textId="77777777" w:rsidR="00CA33D6" w:rsidRDefault="00CA33D6" w:rsidP="00CA33D6">
      <w:pPr>
        <w:pStyle w:val="Heading2"/>
        <w:rPr>
          <w:lang w:eastAsia="nl-BE"/>
        </w:rPr>
      </w:pPr>
      <w:bookmarkStart w:id="50" w:name="_Toc9411249"/>
      <w:bookmarkStart w:id="51" w:name="_Toc9514259"/>
      <w:r>
        <w:rPr>
          <w:lang w:eastAsia="nl-BE"/>
        </w:rPr>
        <w:t>Ophalen van berichten van de queue EM_Demo</w:t>
      </w:r>
      <w:bookmarkEnd w:id="50"/>
      <w:bookmarkEnd w:id="51"/>
    </w:p>
    <w:p w14:paraId="2834EA7B" w14:textId="77777777" w:rsidR="00CA33D6" w:rsidRDefault="00CA33D6" w:rsidP="00CA33D6">
      <w:pPr>
        <w:rPr>
          <w:lang w:eastAsia="nl-BE"/>
        </w:rPr>
      </w:pPr>
      <w:bookmarkStart w:id="52" w:name="_Hlk7703273"/>
      <w:r>
        <w:rPr>
          <w:noProof/>
          <w:lang w:eastAsia="nl-BE"/>
        </w:rPr>
        <w:drawing>
          <wp:inline distT="0" distB="0" distL="0" distR="0" wp14:anchorId="3015A159" wp14:editId="48DB9AE3">
            <wp:extent cx="575945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1FA5.tmp"/>
                    <pic:cNvPicPr/>
                  </pic:nvPicPr>
                  <pic:blipFill>
                    <a:blip r:embed="rId30">
                      <a:extLst>
                        <a:ext uri="{28A0092B-C50C-407E-A947-70E740481C1C}">
                          <a14:useLocalDpi xmlns:a14="http://schemas.microsoft.com/office/drawing/2010/main" val="0"/>
                        </a:ext>
                      </a:extLst>
                    </a:blip>
                    <a:stretch>
                      <a:fillRect/>
                    </a:stretch>
                  </pic:blipFill>
                  <pic:spPr>
                    <a:xfrm>
                      <a:off x="0" y="0"/>
                      <a:ext cx="5759450" cy="2259965"/>
                    </a:xfrm>
                    <a:prstGeom prst="rect">
                      <a:avLst/>
                    </a:prstGeom>
                  </pic:spPr>
                </pic:pic>
              </a:graphicData>
            </a:graphic>
          </wp:inline>
        </w:drawing>
      </w:r>
    </w:p>
    <w:p w14:paraId="11143133" w14:textId="77777777" w:rsidR="00CA33D6" w:rsidRDefault="00CA33D6" w:rsidP="00CA33D6">
      <w:pPr>
        <w:rPr>
          <w:lang w:eastAsia="nl-BE"/>
        </w:rPr>
      </w:pPr>
      <w:r>
        <w:rPr>
          <w:lang w:eastAsia="nl-BE"/>
        </w:rPr>
        <w:t>Elke 10 minuten wordt dit proces aangeroepen. De parameters van de queue worden ingevuld. Dit proces is statisch omdat het proces gefocust is op één queue. Er wordt info van die queue opgevraagd. De request geeft een JSON-format body terug, die ook omgevormd wordt naar XML. Het aantal berichten wordt opgehaald. Zijn er geen berichten op de queue dan eindigt het proces. Staan er berichten op de queue, dan start er een proces dat zich blijft herhalen tot wanneer alle berichten van de queue zijn gehaald. Het loop proces is te zien op onderstaande foto.</w:t>
      </w:r>
    </w:p>
    <w:p w14:paraId="4EB03410" w14:textId="77777777" w:rsidR="00CA33D6" w:rsidRDefault="00CA33D6" w:rsidP="00CA33D6">
      <w:pPr>
        <w:rPr>
          <w:lang w:eastAsia="nl-BE"/>
        </w:rPr>
      </w:pPr>
    </w:p>
    <w:p w14:paraId="58CA2F0A" w14:textId="77777777" w:rsidR="00CA33D6" w:rsidRDefault="00CA33D6" w:rsidP="00CA33D6">
      <w:pPr>
        <w:rPr>
          <w:lang w:eastAsia="nl-BE"/>
        </w:rPr>
      </w:pPr>
      <w:r>
        <w:rPr>
          <w:noProof/>
          <w:lang w:eastAsia="nl-BE"/>
        </w:rPr>
        <w:lastRenderedPageBreak/>
        <w:drawing>
          <wp:inline distT="0" distB="0" distL="0" distR="0" wp14:anchorId="2BD1E237" wp14:editId="2DE0131A">
            <wp:extent cx="5759450" cy="1082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37B.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14:paraId="5F7B7BAE" w14:textId="77777777" w:rsidR="00CA33D6" w:rsidRDefault="00CA33D6" w:rsidP="00CA33D6">
      <w:pPr>
        <w:rPr>
          <w:lang w:eastAsia="nl-BE"/>
        </w:rPr>
      </w:pPr>
      <w:r>
        <w:rPr>
          <w:noProof/>
          <w:lang w:eastAsia="nl-BE"/>
        </w:rPr>
        <w:drawing>
          <wp:anchor distT="0" distB="0" distL="114300" distR="114300" simplePos="0" relativeHeight="251665408" behindDoc="0" locked="0" layoutInCell="1" allowOverlap="1" wp14:anchorId="08498BFD" wp14:editId="088C1D97">
            <wp:simplePos x="0" y="0"/>
            <wp:positionH relativeFrom="margin">
              <wp:align>left</wp:align>
            </wp:positionH>
            <wp:positionV relativeFrom="paragraph">
              <wp:posOffset>344805</wp:posOffset>
            </wp:positionV>
            <wp:extent cx="1920240" cy="820420"/>
            <wp:effectExtent l="0" t="0" r="3810" b="0"/>
            <wp:wrapThrough wrapText="bothSides">
              <wp:wrapPolygon edited="0">
                <wp:start x="0" y="0"/>
                <wp:lineTo x="0" y="21065"/>
                <wp:lineTo x="21429" y="2106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71C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1898" cy="825628"/>
                    </a:xfrm>
                    <a:prstGeom prst="rect">
                      <a:avLst/>
                    </a:prstGeom>
                  </pic:spPr>
                </pic:pic>
              </a:graphicData>
            </a:graphic>
            <wp14:sizeRelH relativeFrom="margin">
              <wp14:pctWidth>0</wp14:pctWidth>
            </wp14:sizeRelH>
            <wp14:sizeRelV relativeFrom="margin">
              <wp14:pctHeight>0</wp14:pctHeight>
            </wp14:sizeRelV>
          </wp:anchor>
        </w:drawing>
      </w:r>
      <w:r>
        <w:rPr>
          <w:lang w:eastAsia="nl-BE"/>
        </w:rPr>
        <w:t xml:space="preserve">Het aantal berichten is opgeslaan in een variabele. Aan het begin van het proces, wordt dat aantal altijd vermindert met één. Op die manier wanneer deze op nul komt te staan, het proces ook stopt. Dan faalt het proces. Nadat het aantal verminderd werd, wordt het eerste bericht opgehaald en ook meteen verwijderd van de lijst. Dit zorgt ervoor dat het effectieve aantal ook klopt met de variabele. De inhoud van het bericht wordt opgehaald en ook weer omgezet naar XML. Dan wordt het ordernummer opgehaald. Het ordernummer is de naam van het order specifieke topic. Het bericht wordt dan gepusht naar dat topic. Bij een foutmelding 400 is er sprake van een bad request. Bij een foutmelding 404 is de queue niet gevonden. </w:t>
      </w:r>
    </w:p>
    <w:p w14:paraId="1F44B561" w14:textId="77777777" w:rsidR="00CA33D6" w:rsidRDefault="00CA33D6" w:rsidP="00CA33D6">
      <w:pPr>
        <w:pStyle w:val="Heading2"/>
      </w:pPr>
      <w:bookmarkStart w:id="53" w:name="_Toc9411250"/>
      <w:bookmarkStart w:id="54" w:name="_Toc9514260"/>
      <w:bookmarkEnd w:id="52"/>
      <w:r>
        <w:t>Ophalen van berichten van queues van bedrijven</w:t>
      </w:r>
      <w:bookmarkEnd w:id="53"/>
      <w:bookmarkEnd w:id="54"/>
    </w:p>
    <w:p w14:paraId="29EF04AF" w14:textId="77777777" w:rsidR="00CA33D6" w:rsidRPr="00BB0F87" w:rsidRDefault="00CA33D6" w:rsidP="00CA33D6">
      <w:bookmarkStart w:id="55" w:name="_Hlk7706019"/>
      <w:r>
        <w:t xml:space="preserve">Dit proces wordt elke 10 minuten gerund en lijkt heel hard op dat van ‘Ophalen van berichten van EM_Demo’. </w:t>
      </w:r>
    </w:p>
    <w:p w14:paraId="51937B20" w14:textId="77777777" w:rsidR="00CA33D6" w:rsidRDefault="00CA33D6" w:rsidP="00CA33D6">
      <w:r>
        <w:rPr>
          <w:noProof/>
        </w:rPr>
        <w:drawing>
          <wp:anchor distT="0" distB="0" distL="114300" distR="114300" simplePos="0" relativeHeight="251666432" behindDoc="0" locked="0" layoutInCell="1" allowOverlap="1" wp14:anchorId="0257D192" wp14:editId="7E0F8BDA">
            <wp:simplePos x="0" y="0"/>
            <wp:positionH relativeFrom="column">
              <wp:posOffset>-1270</wp:posOffset>
            </wp:positionH>
            <wp:positionV relativeFrom="paragraph">
              <wp:posOffset>0</wp:posOffset>
            </wp:positionV>
            <wp:extent cx="2557010" cy="1097280"/>
            <wp:effectExtent l="0" t="0" r="0" b="7620"/>
            <wp:wrapThrough wrapText="bothSides">
              <wp:wrapPolygon edited="0">
                <wp:start x="0" y="0"/>
                <wp:lineTo x="0" y="21375"/>
                <wp:lineTo x="21407" y="21375"/>
                <wp:lineTo x="214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11BF.tmp"/>
                    <pic:cNvPicPr/>
                  </pic:nvPicPr>
                  <pic:blipFill>
                    <a:blip r:embed="rId33">
                      <a:extLst>
                        <a:ext uri="{28A0092B-C50C-407E-A947-70E740481C1C}">
                          <a14:useLocalDpi xmlns:a14="http://schemas.microsoft.com/office/drawing/2010/main" val="0"/>
                        </a:ext>
                      </a:extLst>
                    </a:blip>
                    <a:stretch>
                      <a:fillRect/>
                    </a:stretch>
                  </pic:blipFill>
                  <pic:spPr>
                    <a:xfrm>
                      <a:off x="0" y="0"/>
                      <a:ext cx="2557010" cy="1097280"/>
                    </a:xfrm>
                    <a:prstGeom prst="rect">
                      <a:avLst/>
                    </a:prstGeom>
                  </pic:spPr>
                </pic:pic>
              </a:graphicData>
            </a:graphic>
          </wp:anchor>
        </w:drawing>
      </w:r>
      <w:r>
        <w:t xml:space="preserve">In dit proces worden eerst alle queues opgehaald. Dit wordt doorgestuurd als een XML-format. De hele datastore wordt teruggegeven in XML-format. Die moet dan opnieuw opgesplitst worden. Dit gebeurt via de ‘General Splitter’. De content modifier wijst dan een queue naam en een emailadres toe aan variabelen. Die worden dan in een loop gestoken. Voor elke rij in de datastore wordt de loop toegepast. </w:t>
      </w:r>
    </w:p>
    <w:p w14:paraId="21E75464" w14:textId="77777777" w:rsidR="00CA33D6" w:rsidRDefault="00CA33D6" w:rsidP="00CA33D6">
      <w:r>
        <w:rPr>
          <w:noProof/>
        </w:rPr>
        <w:drawing>
          <wp:inline distT="0" distB="0" distL="0" distR="0" wp14:anchorId="357524C8" wp14:editId="6A10DD80">
            <wp:extent cx="57594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D51B.tmp"/>
                    <pic:cNvPicPr/>
                  </pic:nvPicPr>
                  <pic:blipFill>
                    <a:blip r:embed="rId34">
                      <a:extLst>
                        <a:ext uri="{28A0092B-C50C-407E-A947-70E740481C1C}">
                          <a14:useLocalDpi xmlns:a14="http://schemas.microsoft.com/office/drawing/2010/main" val="0"/>
                        </a:ext>
                      </a:extLst>
                    </a:blip>
                    <a:stretch>
                      <a:fillRect/>
                    </a:stretch>
                  </pic:blipFill>
                  <pic:spPr>
                    <a:xfrm>
                      <a:off x="0" y="0"/>
                      <a:ext cx="5759450" cy="1762125"/>
                    </a:xfrm>
                    <a:prstGeom prst="rect">
                      <a:avLst/>
                    </a:prstGeom>
                  </pic:spPr>
                </pic:pic>
              </a:graphicData>
            </a:graphic>
          </wp:inline>
        </w:drawing>
      </w:r>
    </w:p>
    <w:p w14:paraId="429D4B08" w14:textId="77777777" w:rsidR="00CA33D6" w:rsidRDefault="00CA33D6" w:rsidP="00CA33D6">
      <w:r>
        <w:rPr>
          <w:noProof/>
        </w:rPr>
        <w:drawing>
          <wp:anchor distT="0" distB="0" distL="114300" distR="114300" simplePos="0" relativeHeight="251667456" behindDoc="0" locked="0" layoutInCell="1" allowOverlap="1" wp14:anchorId="240E7754" wp14:editId="5A04A6B5">
            <wp:simplePos x="0" y="0"/>
            <wp:positionH relativeFrom="margin">
              <wp:align>left</wp:align>
            </wp:positionH>
            <wp:positionV relativeFrom="paragraph">
              <wp:posOffset>783590</wp:posOffset>
            </wp:positionV>
            <wp:extent cx="2223060" cy="792480"/>
            <wp:effectExtent l="0" t="0" r="6350" b="7620"/>
            <wp:wrapThrough wrapText="bothSides">
              <wp:wrapPolygon edited="0">
                <wp:start x="0" y="0"/>
                <wp:lineTo x="0" y="21288"/>
                <wp:lineTo x="21477" y="21288"/>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6426.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3060" cy="792480"/>
                    </a:xfrm>
                    <a:prstGeom prst="rect">
                      <a:avLst/>
                    </a:prstGeom>
                  </pic:spPr>
                </pic:pic>
              </a:graphicData>
            </a:graphic>
          </wp:anchor>
        </w:drawing>
      </w:r>
      <w:r>
        <w:t>Als eerste wordt er een header toegevoegd die noodzakelijk is voor de request. Dan wordt er info van die queue opgehaald. Het antwoord moet worden opgehaald. Het antwoord wordt teruggegeven in een JSON-format en moet dus omgevormd worden naar een XML-format. Het aantal berichten dat op de queue staat, wordt bekeken. Staan er geen berichten op de queue dan wordt de loop beëindigt voor deze queue. Staan er een of meerdere berichten op de queue dan wordt er een andere loop aangeroepen. Ook hier stopt de loop wanneer alle berichten van de queue zijn gehaald.</w:t>
      </w:r>
    </w:p>
    <w:p w14:paraId="27544F6B" w14:textId="77777777" w:rsidR="00CA33D6" w:rsidRDefault="00CA33D6" w:rsidP="00CA33D6">
      <w:r>
        <w:t xml:space="preserve">De variabele ‘amount’ wordt verminderd met één nog voordat het bericht van de queue wordt gehaald. Op die manier wanneer ‘amount’ op nul staat, de eerste loop wordt beëindigd voor die queue. </w:t>
      </w:r>
    </w:p>
    <w:p w14:paraId="687789B8" w14:textId="77777777" w:rsidR="00CA33D6" w:rsidRDefault="00CA33D6" w:rsidP="00CA33D6">
      <w:r>
        <w:rPr>
          <w:noProof/>
        </w:rPr>
        <w:lastRenderedPageBreak/>
        <w:drawing>
          <wp:inline distT="0" distB="0" distL="0" distR="0" wp14:anchorId="7F7C5BBF" wp14:editId="60D8A11A">
            <wp:extent cx="5759450" cy="19744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01E70.tmp"/>
                    <pic:cNvPicPr/>
                  </pic:nvPicPr>
                  <pic:blipFill>
                    <a:blip r:embed="rId36">
                      <a:extLst>
                        <a:ext uri="{28A0092B-C50C-407E-A947-70E740481C1C}">
                          <a14:useLocalDpi xmlns:a14="http://schemas.microsoft.com/office/drawing/2010/main" val="0"/>
                        </a:ext>
                      </a:extLst>
                    </a:blip>
                    <a:stretch>
                      <a:fillRect/>
                    </a:stretch>
                  </pic:blipFill>
                  <pic:spPr>
                    <a:xfrm>
                      <a:off x="0" y="0"/>
                      <a:ext cx="5759450" cy="1974456"/>
                    </a:xfrm>
                    <a:prstGeom prst="rect">
                      <a:avLst/>
                    </a:prstGeom>
                  </pic:spPr>
                </pic:pic>
              </a:graphicData>
            </a:graphic>
          </wp:inline>
        </w:drawing>
      </w:r>
    </w:p>
    <w:p w14:paraId="4CEB4D7B" w14:textId="6AC3B7C2" w:rsidR="00CA33D6" w:rsidRDefault="00CA33D6" w:rsidP="00CA33D6">
      <w:r>
        <w:t xml:space="preserve">Als eerste wordt het bericht op de queue gelezen en het id wordt teruggegeven. Deze wordt opgeslaan in een variabele. Het bericht wordt dan van de queue verwijdert en wordt uit de variabele gehaald. Dan wordt er een </w:t>
      </w:r>
      <w:r w:rsidR="004E4AA1">
        <w:t>sub proces</w:t>
      </w:r>
      <w:r>
        <w:t xml:space="preserve"> aangeroepen om de gegevens van het order op te halen</w:t>
      </w:r>
      <w:r>
        <w:rPr>
          <w:noProof/>
        </w:rPr>
        <w:drawing>
          <wp:anchor distT="0" distB="0" distL="114300" distR="114300" simplePos="0" relativeHeight="251670528" behindDoc="0" locked="0" layoutInCell="1" allowOverlap="1" wp14:anchorId="71A93FE1" wp14:editId="050487FD">
            <wp:simplePos x="0" y="0"/>
            <wp:positionH relativeFrom="column">
              <wp:posOffset>-1270</wp:posOffset>
            </wp:positionH>
            <wp:positionV relativeFrom="paragraph">
              <wp:posOffset>144145</wp:posOffset>
            </wp:positionV>
            <wp:extent cx="3886200" cy="1696720"/>
            <wp:effectExtent l="0" t="0" r="0" b="0"/>
            <wp:wrapThrough wrapText="bothSides">
              <wp:wrapPolygon edited="0">
                <wp:start x="0" y="0"/>
                <wp:lineTo x="0" y="21341"/>
                <wp:lineTo x="21494" y="21341"/>
                <wp:lineTo x="2149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0576.tmp"/>
                    <pic:cNvPicPr/>
                  </pic:nvPicPr>
                  <pic:blipFill>
                    <a:blip r:embed="rId37">
                      <a:extLst>
                        <a:ext uri="{28A0092B-C50C-407E-A947-70E740481C1C}">
                          <a14:useLocalDpi xmlns:a14="http://schemas.microsoft.com/office/drawing/2010/main" val="0"/>
                        </a:ext>
                      </a:extLst>
                    </a:blip>
                    <a:stretch>
                      <a:fillRect/>
                    </a:stretch>
                  </pic:blipFill>
                  <pic:spPr>
                    <a:xfrm>
                      <a:off x="0" y="0"/>
                      <a:ext cx="3886200" cy="1696720"/>
                    </a:xfrm>
                    <a:prstGeom prst="rect">
                      <a:avLst/>
                    </a:prstGeom>
                  </pic:spPr>
                </pic:pic>
              </a:graphicData>
            </a:graphic>
          </wp:anchor>
        </w:drawing>
      </w:r>
      <w:r>
        <w:t>.</w:t>
      </w:r>
    </w:p>
    <w:p w14:paraId="7A084843" w14:textId="77777777" w:rsidR="00CA33D6" w:rsidRDefault="00CA33D6" w:rsidP="00CA33D6"/>
    <w:p w14:paraId="2AC937B7" w14:textId="77777777" w:rsidR="00CA33D6" w:rsidRDefault="00CA33D6" w:rsidP="00CA33D6">
      <w:r>
        <w:t xml:space="preserve">Het proces om de gegevens van het order op te halen, gaat als volgt. De parameters worden ingesteld met het ordernummer. Dan wordt er een request gemaakt om van dat specifiek order de gegevens op te halen. De gegevens worden meteen via mail doorgestuurd naar de klant. De gegevens zijn te vinden in de bijlage die wordt meegestuurd. </w:t>
      </w:r>
    </w:p>
    <w:p w14:paraId="046B2740" w14:textId="77777777" w:rsidR="00CA33D6" w:rsidRDefault="00CA33D6" w:rsidP="00CA33D6">
      <w:pPr>
        <w:pStyle w:val="Heading2"/>
      </w:pPr>
      <w:bookmarkStart w:id="56" w:name="_Toc9411251"/>
      <w:bookmarkStart w:id="57" w:name="_Toc9514261"/>
      <w:bookmarkEnd w:id="55"/>
      <w:r>
        <w:t>Het verwijderen van een queue subscription</w:t>
      </w:r>
      <w:bookmarkEnd w:id="56"/>
      <w:bookmarkEnd w:id="57"/>
    </w:p>
    <w:p w14:paraId="1DCD6578" w14:textId="77777777" w:rsidR="00CA33D6" w:rsidRDefault="00CA33D6" w:rsidP="00CA33D6">
      <w:bookmarkStart w:id="58" w:name="_Hlk7708354"/>
      <w:r>
        <w:rPr>
          <w:noProof/>
        </w:rPr>
        <w:drawing>
          <wp:inline distT="0" distB="0" distL="0" distR="0" wp14:anchorId="19E1A218" wp14:editId="00143A81">
            <wp:extent cx="57594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81866.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1971040"/>
                    </a:xfrm>
                    <a:prstGeom prst="rect">
                      <a:avLst/>
                    </a:prstGeom>
                  </pic:spPr>
                </pic:pic>
              </a:graphicData>
            </a:graphic>
          </wp:inline>
        </w:drawing>
      </w:r>
    </w:p>
    <w:p w14:paraId="6BBA6E4E" w14:textId="128DC1A3" w:rsidR="00CA33D6" w:rsidRDefault="00CA33D6" w:rsidP="00CA33D6">
      <w:r>
        <w:rPr>
          <w:noProof/>
        </w:rPr>
        <w:drawing>
          <wp:anchor distT="0" distB="0" distL="114300" distR="114300" simplePos="0" relativeHeight="251668480" behindDoc="0" locked="0" layoutInCell="1" allowOverlap="1" wp14:anchorId="23151ACA" wp14:editId="7BB18C80">
            <wp:simplePos x="0" y="0"/>
            <wp:positionH relativeFrom="margin">
              <wp:align>left</wp:align>
            </wp:positionH>
            <wp:positionV relativeFrom="paragraph">
              <wp:posOffset>170180</wp:posOffset>
            </wp:positionV>
            <wp:extent cx="1741013" cy="1043940"/>
            <wp:effectExtent l="0" t="0" r="0" b="3810"/>
            <wp:wrapThrough wrapText="bothSides">
              <wp:wrapPolygon edited="0">
                <wp:start x="0" y="0"/>
                <wp:lineTo x="0" y="21285"/>
                <wp:lineTo x="21277" y="21285"/>
                <wp:lineTo x="2127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8C564.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41013" cy="1043940"/>
                    </a:xfrm>
                    <a:prstGeom prst="rect">
                      <a:avLst/>
                    </a:prstGeom>
                  </pic:spPr>
                </pic:pic>
              </a:graphicData>
            </a:graphic>
          </wp:anchor>
        </w:drawing>
      </w:r>
      <w:r>
        <w:t xml:space="preserve">Er komt een request binnen met de queue-naam en ordernummer. De ‘content modifier’ plaatst een root element rond de </w:t>
      </w:r>
      <w:r w:rsidR="004E4AA1">
        <w:t>JSON-body</w:t>
      </w:r>
      <w:r>
        <w:t>. Dan wordt het JSON bericht omgezet naar een XML bericht. De parameters worden dan opgevuld zodat die dynamisch gebruikt kunnen worden. Na het verwijderen van de subscription wordt er een email verzonden.</w:t>
      </w:r>
    </w:p>
    <w:p w14:paraId="6A268BA3" w14:textId="77777777" w:rsidR="00CA33D6" w:rsidRDefault="00CA33D6" w:rsidP="00CA33D6">
      <w:r>
        <w:t xml:space="preserve">Bij een foutmelding 400 was de request slecht. Bij een 404 werd de queue niet gevonden. </w:t>
      </w:r>
    </w:p>
    <w:p w14:paraId="63C7DC3B" w14:textId="77777777" w:rsidR="00CA33D6" w:rsidRDefault="00CA33D6" w:rsidP="00CA33D6">
      <w:r>
        <w:t xml:space="preserve">Loopt er iets fout bij de request, dan wordt de mail niet verstuurd. </w:t>
      </w:r>
    </w:p>
    <w:bookmarkEnd w:id="58"/>
    <w:p w14:paraId="0558B27B" w14:textId="77777777" w:rsidR="00CA33D6" w:rsidRDefault="00CA33D6" w:rsidP="00CA33D6"/>
    <w:p w14:paraId="36C3D381" w14:textId="77777777" w:rsidR="00CA33D6" w:rsidRDefault="00CA33D6" w:rsidP="00CA33D6">
      <w:pPr>
        <w:pStyle w:val="Heading2"/>
      </w:pPr>
      <w:bookmarkStart w:id="59" w:name="_Toc9411252"/>
      <w:bookmarkStart w:id="60" w:name="_Toc9514262"/>
      <w:r>
        <w:t>Het verwijderen van een queue</w:t>
      </w:r>
      <w:bookmarkEnd w:id="59"/>
      <w:bookmarkEnd w:id="60"/>
    </w:p>
    <w:p w14:paraId="1195C5E5" w14:textId="77777777" w:rsidR="00CA33D6" w:rsidRDefault="00CA33D6" w:rsidP="00CA33D6">
      <w:bookmarkStart w:id="61" w:name="_Hlk7708367"/>
      <w:r>
        <w:rPr>
          <w:noProof/>
        </w:rPr>
        <w:drawing>
          <wp:inline distT="0" distB="0" distL="0" distR="0" wp14:anchorId="6567FF29" wp14:editId="61B4C10D">
            <wp:extent cx="5759450" cy="1355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8BC6C.tmp"/>
                    <pic:cNvPicPr/>
                  </pic:nvPicPr>
                  <pic:blipFill>
                    <a:blip r:embed="rId40">
                      <a:extLst>
                        <a:ext uri="{28A0092B-C50C-407E-A947-70E740481C1C}">
                          <a14:useLocalDpi xmlns:a14="http://schemas.microsoft.com/office/drawing/2010/main" val="0"/>
                        </a:ext>
                      </a:extLst>
                    </a:blip>
                    <a:stretch>
                      <a:fillRect/>
                    </a:stretch>
                  </pic:blipFill>
                  <pic:spPr>
                    <a:xfrm>
                      <a:off x="0" y="0"/>
                      <a:ext cx="5759450" cy="1355725"/>
                    </a:xfrm>
                    <a:prstGeom prst="rect">
                      <a:avLst/>
                    </a:prstGeom>
                  </pic:spPr>
                </pic:pic>
              </a:graphicData>
            </a:graphic>
          </wp:inline>
        </w:drawing>
      </w:r>
    </w:p>
    <w:p w14:paraId="39D5A75A" w14:textId="32C8B9FD" w:rsidR="00CA33D6" w:rsidRDefault="00CA33D6" w:rsidP="00CA33D6">
      <w:r>
        <w:rPr>
          <w:noProof/>
        </w:rPr>
        <w:drawing>
          <wp:anchor distT="0" distB="0" distL="114300" distR="114300" simplePos="0" relativeHeight="251669504" behindDoc="0" locked="0" layoutInCell="1" allowOverlap="1" wp14:anchorId="6E5F04E8" wp14:editId="4E4C3BC8">
            <wp:simplePos x="0" y="0"/>
            <wp:positionH relativeFrom="margin">
              <wp:posOffset>30480</wp:posOffset>
            </wp:positionH>
            <wp:positionV relativeFrom="paragraph">
              <wp:posOffset>906780</wp:posOffset>
            </wp:positionV>
            <wp:extent cx="2463517" cy="990600"/>
            <wp:effectExtent l="0" t="0" r="0" b="0"/>
            <wp:wrapThrough wrapText="bothSides">
              <wp:wrapPolygon edited="0">
                <wp:start x="0" y="0"/>
                <wp:lineTo x="0" y="21185"/>
                <wp:lineTo x="21383" y="21185"/>
                <wp:lineTo x="2138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88759.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3517" cy="990600"/>
                    </a:xfrm>
                    <a:prstGeom prst="rect">
                      <a:avLst/>
                    </a:prstGeom>
                  </pic:spPr>
                </pic:pic>
              </a:graphicData>
            </a:graphic>
          </wp:anchor>
        </w:drawing>
      </w:r>
      <w:r>
        <w:t xml:space="preserve">Een request laat dit proces van start gaan. Volgende gegevens worden verwacht: emailadres en queue naam. Er wordt eerst een root element rond de ingestuurde body geplaatst. Dan wordt de body van JSON naar XML omgezet. Eerst wordt er informatie opgehaald van die queue. Het antwoord wordt omgezet naar XML. Het aantal berichten wordt opgehaald. Staan er nog berichten op queue dan kan deze niet </w:t>
      </w:r>
      <w:r w:rsidR="004E4AA1">
        <w:t>verwijderd</w:t>
      </w:r>
      <w:r>
        <w:t xml:space="preserve"> worden. Er moet gewacht worden tot de volgende keer dat het proces van consumption en acknowledgement gerund heeft. Staan er geen berichten meer op de queue, dan wordt deze verwijdert. Ook wordt de queue verwijdert uit de datastore. Zodat bij de volgende consumption en acknowledgement geen fout kan gebeuren omdat er een queue niet gevonden werd.</w:t>
      </w:r>
    </w:p>
    <w:p w14:paraId="5481F445" w14:textId="77777777" w:rsidR="00CA33D6" w:rsidRDefault="00CA33D6" w:rsidP="00CA33D6">
      <w:r>
        <w:t>Een fout 400 komt er wanneer er een slechte request is gemaakt. Een fout 404 is als de queue niet gevonden wordt.</w:t>
      </w:r>
    </w:p>
    <w:p w14:paraId="1884ED56" w14:textId="77777777" w:rsidR="00CA33D6" w:rsidRDefault="00CA33D6" w:rsidP="000168A8">
      <w:pPr>
        <w:pStyle w:val="Heading1"/>
        <w:rPr>
          <w:lang w:eastAsia="nl-BE"/>
        </w:rPr>
      </w:pPr>
      <w:bookmarkStart w:id="62" w:name="_Toc9411253"/>
      <w:bookmarkStart w:id="63" w:name="_Toc9514263"/>
      <w:bookmarkEnd w:id="61"/>
      <w:r>
        <w:rPr>
          <w:lang w:eastAsia="nl-BE"/>
        </w:rPr>
        <w:t>De trigger in S/4 HANA en de verdeling van de berichten</w:t>
      </w:r>
      <w:bookmarkEnd w:id="62"/>
      <w:bookmarkEnd w:id="63"/>
    </w:p>
    <w:p w14:paraId="3E91AFCB" w14:textId="77777777" w:rsidR="00CA33D6" w:rsidRPr="005B3B84" w:rsidRDefault="00CA33D6" w:rsidP="00CA33D6">
      <w:pPr>
        <w:rPr>
          <w:lang w:eastAsia="nl-BE"/>
        </w:rPr>
      </w:pPr>
      <w:r>
        <w:rPr>
          <w:lang w:eastAsia="nl-BE"/>
        </w:rPr>
        <w:t xml:space="preserve">Bij een verandering aan een salesorder wordt dit als bericht gepost op de topic S4/BO/SalesOrder/*. De queue EM_Demo luistert als enige queue naar die topic. </w:t>
      </w:r>
      <w:r w:rsidRPr="005B3B84">
        <w:rPr>
          <w:lang w:eastAsia="nl-BE"/>
        </w:rPr>
        <w:t>Hierop wordt het proces ‘Ophalen van be</w:t>
      </w:r>
      <w:r>
        <w:rPr>
          <w:lang w:eastAsia="nl-BE"/>
        </w:rPr>
        <w:t>richten van de</w:t>
      </w:r>
      <w:r w:rsidRPr="005B3B84">
        <w:rPr>
          <w:lang w:eastAsia="nl-BE"/>
        </w:rPr>
        <w:t xml:space="preserve"> queue EM_Demo’ toegepast. </w:t>
      </w:r>
    </w:p>
    <w:p w14:paraId="7611D762" w14:textId="77777777" w:rsidR="00CA33D6" w:rsidRDefault="00CA33D6" w:rsidP="00CA33D6">
      <w:pPr>
        <w:rPr>
          <w:lang w:eastAsia="nl-BE"/>
        </w:rPr>
      </w:pPr>
      <w:r>
        <w:rPr>
          <w:lang w:eastAsia="nl-BE"/>
        </w:rPr>
        <w:t xml:space="preserve">Om ervoor te zorgen dat de verandering of creatie werd doorgestuurd, moest er een communication arrangement worden gemaakt. Volgend stappenplan werd gevolgd en werkte, </w:t>
      </w:r>
      <w:sdt>
        <w:sdtPr>
          <w:rPr>
            <w:lang w:eastAsia="nl-BE"/>
          </w:rPr>
          <w:id w:val="-752733957"/>
          <w:citation/>
        </w:sdtPr>
        <w:sdtContent>
          <w:r>
            <w:rPr>
              <w:lang w:eastAsia="nl-BE"/>
            </w:rPr>
            <w:fldChar w:fldCharType="begin"/>
          </w:r>
          <w:r>
            <w:rPr>
              <w:lang w:eastAsia="nl-BE"/>
            </w:rPr>
            <w:instrText xml:space="preserve"> CITATION Pradeep \l 2067 </w:instrText>
          </w:r>
          <w:r>
            <w:rPr>
              <w:lang w:eastAsia="nl-BE"/>
            </w:rPr>
            <w:fldChar w:fldCharType="separate"/>
          </w:r>
          <w:r>
            <w:rPr>
              <w:noProof/>
              <w:lang w:eastAsia="nl-BE"/>
            </w:rPr>
            <w:t>(Panda, 2018)</w:t>
          </w:r>
          <w:r>
            <w:rPr>
              <w:lang w:eastAsia="nl-BE"/>
            </w:rPr>
            <w:fldChar w:fldCharType="end"/>
          </w:r>
        </w:sdtContent>
      </w:sdt>
      <w:r>
        <w:rPr>
          <w:lang w:eastAsia="nl-BE"/>
        </w:rPr>
        <w:t>. Na de eerste keer kwamen er fouten naar boven bij de trigger. Het probleem kon ik niet alleen oplossen en ik kreeg dus hulp van collega’s.</w:t>
      </w:r>
    </w:p>
    <w:p w14:paraId="2580C63C" w14:textId="77777777" w:rsidR="00CA33D6" w:rsidRDefault="00CA33D6" w:rsidP="000168A8">
      <w:pPr>
        <w:pStyle w:val="Heading1"/>
        <w:rPr>
          <w:lang w:eastAsia="nl-BE"/>
        </w:rPr>
      </w:pPr>
      <w:bookmarkStart w:id="64" w:name="_Toc9411254"/>
      <w:bookmarkStart w:id="65" w:name="_Toc9514264"/>
      <w:r>
        <w:rPr>
          <w:lang w:eastAsia="nl-BE"/>
        </w:rPr>
        <w:t>De grafische interface</w:t>
      </w:r>
      <w:bookmarkEnd w:id="64"/>
      <w:bookmarkEnd w:id="65"/>
    </w:p>
    <w:p w14:paraId="5841BA8C" w14:textId="77777777" w:rsidR="00CA33D6" w:rsidRDefault="00CA33D6" w:rsidP="00CA33D6">
      <w:pPr>
        <w:pStyle w:val="Heading2"/>
        <w:rPr>
          <w:lang w:eastAsia="nl-BE"/>
        </w:rPr>
      </w:pPr>
      <w:bookmarkStart w:id="66" w:name="_Toc9411255"/>
      <w:bookmarkStart w:id="67" w:name="_Toc9514265"/>
      <w:r>
        <w:rPr>
          <w:noProof/>
          <w:lang w:eastAsia="nl-BE"/>
        </w:rPr>
        <w:drawing>
          <wp:anchor distT="0" distB="0" distL="114300" distR="114300" simplePos="0" relativeHeight="251671552" behindDoc="0" locked="0" layoutInCell="1" allowOverlap="1" wp14:anchorId="5D9E391A" wp14:editId="1A01854C">
            <wp:simplePos x="0" y="0"/>
            <wp:positionH relativeFrom="margin">
              <wp:align>left</wp:align>
            </wp:positionH>
            <wp:positionV relativeFrom="paragraph">
              <wp:posOffset>342265</wp:posOffset>
            </wp:positionV>
            <wp:extent cx="3152775" cy="1524000"/>
            <wp:effectExtent l="0" t="0" r="9525" b="0"/>
            <wp:wrapThrough wrapText="bothSides">
              <wp:wrapPolygon edited="0">
                <wp:start x="0" y="0"/>
                <wp:lineTo x="0" y="21330"/>
                <wp:lineTo x="21535" y="21330"/>
                <wp:lineTo x="215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14:sizeRelH relativeFrom="margin">
              <wp14:pctWidth>0</wp14:pctWidth>
            </wp14:sizeRelH>
            <wp14:sizeRelV relativeFrom="margin">
              <wp14:pctHeight>0</wp14:pctHeight>
            </wp14:sizeRelV>
          </wp:anchor>
        </w:drawing>
      </w:r>
      <w:r>
        <w:rPr>
          <w:lang w:eastAsia="nl-BE"/>
        </w:rPr>
        <w:t>Aanmaken queue</w:t>
      </w:r>
      <w:bookmarkEnd w:id="66"/>
      <w:bookmarkEnd w:id="67"/>
    </w:p>
    <w:p w14:paraId="6C9E6306" w14:textId="77777777" w:rsidR="00CA33D6" w:rsidRDefault="00CA33D6" w:rsidP="00CA33D6">
      <w:pPr>
        <w:rPr>
          <w:lang w:eastAsia="nl-BE"/>
        </w:rPr>
      </w:pPr>
      <w:bookmarkStart w:id="68" w:name="_Hlk7708502"/>
      <w:r>
        <w:rPr>
          <w:lang w:eastAsia="nl-BE"/>
        </w:rPr>
        <w:t xml:space="preserve">Dit is het eerste scherm dat een klant krijgt. Er moet een bedrijfsnaam meegegeven worden. Dat is dan de naam van de queue die op de achtergrond gemaakt wordt. Ook moet er een emailadres meegegeven worden. Dit wordt gebruikt mails te sturen voor bevestiging bij het aanmaken van een queue, het subscriben op een topic, het verwijderen van een subscription en het verwijderen van een queue. </w:t>
      </w:r>
    </w:p>
    <w:p w14:paraId="1349D90A" w14:textId="1DCEA302" w:rsidR="00CA33D6" w:rsidRDefault="00CA33D6" w:rsidP="00CA33D6">
      <w:pPr>
        <w:rPr>
          <w:lang w:eastAsia="nl-BE"/>
        </w:rPr>
      </w:pPr>
      <w:r>
        <w:rPr>
          <w:lang w:eastAsia="nl-BE"/>
        </w:rPr>
        <w:t xml:space="preserve">Bij het vergeten invullen van </w:t>
      </w:r>
      <w:r w:rsidR="004E4AA1">
        <w:rPr>
          <w:lang w:eastAsia="nl-BE"/>
        </w:rPr>
        <w:t>een</w:t>
      </w:r>
      <w:r>
        <w:rPr>
          <w:lang w:eastAsia="nl-BE"/>
        </w:rPr>
        <w:t xml:space="preserve"> van de twee velden verschijnt een error. </w:t>
      </w:r>
    </w:p>
    <w:p w14:paraId="131811DA" w14:textId="77777777" w:rsidR="00CA33D6" w:rsidRDefault="00CA33D6" w:rsidP="00CA33D6">
      <w:pPr>
        <w:pStyle w:val="Heading2"/>
        <w:rPr>
          <w:lang w:eastAsia="nl-BE"/>
        </w:rPr>
      </w:pPr>
      <w:bookmarkStart w:id="69" w:name="_Toc9411256"/>
      <w:bookmarkStart w:id="70" w:name="_Toc9514266"/>
      <w:bookmarkEnd w:id="68"/>
      <w:r>
        <w:rPr>
          <w:lang w:eastAsia="nl-BE"/>
        </w:rPr>
        <w:lastRenderedPageBreak/>
        <w:t>Subscriben op een topic</w:t>
      </w:r>
      <w:bookmarkEnd w:id="69"/>
      <w:bookmarkEnd w:id="70"/>
    </w:p>
    <w:p w14:paraId="1D719B09" w14:textId="77777777" w:rsidR="00CA33D6" w:rsidRDefault="00CA33D6" w:rsidP="00CA33D6">
      <w:pPr>
        <w:rPr>
          <w:lang w:eastAsia="nl-BE"/>
        </w:rPr>
      </w:pPr>
      <w:bookmarkStart w:id="71" w:name="_Hlk7708511"/>
      <w:r>
        <w:rPr>
          <w:noProof/>
          <w:lang w:eastAsia="nl-BE"/>
        </w:rPr>
        <w:drawing>
          <wp:inline distT="0" distB="0" distL="0" distR="0" wp14:anchorId="476368D6" wp14:editId="4BB9A45F">
            <wp:extent cx="5759450" cy="200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0FF15.tmp"/>
                    <pic:cNvPicPr/>
                  </pic:nvPicPr>
                  <pic:blipFill>
                    <a:blip r:embed="rId43">
                      <a:extLst>
                        <a:ext uri="{28A0092B-C50C-407E-A947-70E740481C1C}">
                          <a14:useLocalDpi xmlns:a14="http://schemas.microsoft.com/office/drawing/2010/main" val="0"/>
                        </a:ext>
                      </a:extLst>
                    </a:blip>
                    <a:stretch>
                      <a:fillRect/>
                    </a:stretch>
                  </pic:blipFill>
                  <pic:spPr>
                    <a:xfrm>
                      <a:off x="0" y="0"/>
                      <a:ext cx="5759450" cy="2002790"/>
                    </a:xfrm>
                    <a:prstGeom prst="rect">
                      <a:avLst/>
                    </a:prstGeom>
                  </pic:spPr>
                </pic:pic>
              </a:graphicData>
            </a:graphic>
          </wp:inline>
        </w:drawing>
      </w:r>
    </w:p>
    <w:p w14:paraId="2A555CA5" w14:textId="73452AD0" w:rsidR="00CA33D6" w:rsidRDefault="00CA33D6" w:rsidP="00CA33D6">
      <w:pPr>
        <w:rPr>
          <w:lang w:eastAsia="nl-BE"/>
        </w:rPr>
      </w:pPr>
      <w:r>
        <w:rPr>
          <w:lang w:eastAsia="nl-BE"/>
        </w:rPr>
        <w:t xml:space="preserve">Als het vorige formulier correct ingevuld is, worden de klanten doorverwezen naar het bovenstaande scherm. De bedrijfsnaam en email zijn automatisch ingevuld en kunnen niet aangepast worden. Om meldingen te ontvangen van orders, moet er een ordernummer ingevuld worden. Wordt er geen ordernummer ingevuld, dan komt er een foutmelding. Er wordt dan geen request gemaakt. Is het </w:t>
      </w:r>
      <w:r w:rsidR="004E4AA1">
        <w:rPr>
          <w:lang w:eastAsia="nl-BE"/>
        </w:rPr>
        <w:t>ordernummer</w:t>
      </w:r>
      <w:r>
        <w:rPr>
          <w:lang w:eastAsia="nl-BE"/>
        </w:rPr>
        <w:t xml:space="preserve"> correct ingevuld dan wordt er een subscription aangemaakt. </w:t>
      </w:r>
    </w:p>
    <w:p w14:paraId="27CFFE82" w14:textId="77777777" w:rsidR="00CA33D6" w:rsidRDefault="00CA33D6" w:rsidP="000168A8">
      <w:pPr>
        <w:pStyle w:val="Heading1"/>
        <w:rPr>
          <w:lang w:eastAsia="nl-BE"/>
        </w:rPr>
      </w:pPr>
      <w:bookmarkStart w:id="72" w:name="_Toc9411257"/>
      <w:bookmarkStart w:id="73" w:name="_Toc9514267"/>
      <w:bookmarkEnd w:id="71"/>
      <w:r>
        <w:rPr>
          <w:lang w:eastAsia="nl-BE"/>
        </w:rPr>
        <w:t>Een voorbeeld</w:t>
      </w:r>
      <w:bookmarkEnd w:id="72"/>
      <w:bookmarkEnd w:id="73"/>
    </w:p>
    <w:p w14:paraId="71638F86" w14:textId="77777777" w:rsidR="00CA33D6" w:rsidRDefault="00CA33D6" w:rsidP="00CA33D6">
      <w:pPr>
        <w:pStyle w:val="Heading2"/>
        <w:rPr>
          <w:lang w:eastAsia="nl-BE"/>
        </w:rPr>
      </w:pPr>
      <w:bookmarkStart w:id="74" w:name="_Toc9411258"/>
      <w:bookmarkStart w:id="75" w:name="_Toc9514268"/>
      <w:r>
        <w:rPr>
          <w:lang w:eastAsia="nl-BE"/>
        </w:rPr>
        <w:t>Aanmaken queue</w:t>
      </w:r>
      <w:bookmarkEnd w:id="74"/>
      <w:bookmarkEnd w:id="75"/>
    </w:p>
    <w:p w14:paraId="138600C4" w14:textId="77777777" w:rsidR="00CA33D6" w:rsidRDefault="00CA33D6" w:rsidP="00CA33D6">
      <w:pPr>
        <w:jc w:val="center"/>
        <w:rPr>
          <w:lang w:eastAsia="nl-BE"/>
        </w:rPr>
      </w:pPr>
      <w:r>
        <w:rPr>
          <w:noProof/>
          <w:lang w:eastAsia="nl-BE"/>
        </w:rPr>
        <w:drawing>
          <wp:inline distT="0" distB="0" distL="0" distR="0" wp14:anchorId="2BE3A70E" wp14:editId="578C960E">
            <wp:extent cx="31527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inline>
        </w:drawing>
      </w:r>
    </w:p>
    <w:p w14:paraId="16D82710" w14:textId="77777777" w:rsidR="00CA33D6" w:rsidRDefault="00CA33D6" w:rsidP="00CA33D6">
      <w:pPr>
        <w:rPr>
          <w:lang w:eastAsia="nl-BE"/>
        </w:rPr>
      </w:pPr>
    </w:p>
    <w:p w14:paraId="7D5F4BB4" w14:textId="77777777" w:rsidR="00CA33D6" w:rsidRDefault="00CA33D6" w:rsidP="00CA33D6">
      <w:pPr>
        <w:rPr>
          <w:lang w:eastAsia="nl-BE"/>
        </w:rPr>
      </w:pPr>
      <w:r>
        <w:rPr>
          <w:lang w:eastAsia="nl-BE"/>
        </w:rPr>
        <w:t>De bevestigingsemail:</w:t>
      </w:r>
    </w:p>
    <w:p w14:paraId="4BE82FC0" w14:textId="77777777" w:rsidR="00CA33D6" w:rsidRDefault="00CA33D6" w:rsidP="00CA33D6">
      <w:pPr>
        <w:jc w:val="center"/>
        <w:rPr>
          <w:lang w:eastAsia="nl-BE"/>
        </w:rPr>
      </w:pPr>
      <w:r>
        <w:rPr>
          <w:noProof/>
          <w:lang w:eastAsia="nl-BE"/>
        </w:rPr>
        <w:drawing>
          <wp:inline distT="0" distB="0" distL="0" distR="0" wp14:anchorId="47658C59" wp14:editId="1DC61670">
            <wp:extent cx="5759450"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B610.tmp"/>
                    <pic:cNvPicPr/>
                  </pic:nvPicPr>
                  <pic:blipFill>
                    <a:blip r:embed="rId44">
                      <a:extLst>
                        <a:ext uri="{28A0092B-C50C-407E-A947-70E740481C1C}">
                          <a14:useLocalDpi xmlns:a14="http://schemas.microsoft.com/office/drawing/2010/main" val="0"/>
                        </a:ext>
                      </a:extLst>
                    </a:blip>
                    <a:stretch>
                      <a:fillRect/>
                    </a:stretch>
                  </pic:blipFill>
                  <pic:spPr>
                    <a:xfrm>
                      <a:off x="0" y="0"/>
                      <a:ext cx="5759450" cy="1595755"/>
                    </a:xfrm>
                    <a:prstGeom prst="rect">
                      <a:avLst/>
                    </a:prstGeom>
                  </pic:spPr>
                </pic:pic>
              </a:graphicData>
            </a:graphic>
          </wp:inline>
        </w:drawing>
      </w:r>
    </w:p>
    <w:p w14:paraId="257CC03A" w14:textId="77777777" w:rsidR="00CA33D6" w:rsidRDefault="00CA33D6" w:rsidP="00CA33D6">
      <w:pPr>
        <w:pStyle w:val="Heading2"/>
        <w:rPr>
          <w:lang w:eastAsia="nl-BE"/>
        </w:rPr>
      </w:pPr>
      <w:bookmarkStart w:id="76" w:name="_Toc9411259"/>
      <w:bookmarkStart w:id="77" w:name="_Toc9514269"/>
      <w:r>
        <w:rPr>
          <w:lang w:eastAsia="nl-BE"/>
        </w:rPr>
        <w:lastRenderedPageBreak/>
        <w:t>Subscriben op topic</w:t>
      </w:r>
      <w:bookmarkEnd w:id="76"/>
      <w:bookmarkEnd w:id="77"/>
    </w:p>
    <w:p w14:paraId="3DE744FE" w14:textId="77777777" w:rsidR="00CA33D6" w:rsidRDefault="00CA33D6" w:rsidP="00CA33D6">
      <w:pPr>
        <w:jc w:val="center"/>
        <w:rPr>
          <w:lang w:eastAsia="nl-BE"/>
        </w:rPr>
      </w:pPr>
      <w:r>
        <w:rPr>
          <w:noProof/>
          <w:lang w:eastAsia="nl-BE"/>
        </w:rPr>
        <w:drawing>
          <wp:inline distT="0" distB="0" distL="0" distR="0" wp14:anchorId="535793F0" wp14:editId="61D34271">
            <wp:extent cx="2880360" cy="214804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9740" cy="2155040"/>
                    </a:xfrm>
                    <a:prstGeom prst="rect">
                      <a:avLst/>
                    </a:prstGeom>
                  </pic:spPr>
                </pic:pic>
              </a:graphicData>
            </a:graphic>
          </wp:inline>
        </w:drawing>
      </w:r>
    </w:p>
    <w:p w14:paraId="6C4E8888" w14:textId="77777777" w:rsidR="00CA33D6" w:rsidRDefault="00CA33D6" w:rsidP="00CA33D6">
      <w:pPr>
        <w:jc w:val="center"/>
        <w:rPr>
          <w:lang w:eastAsia="nl-BE"/>
        </w:rPr>
      </w:pPr>
      <w:r>
        <w:rPr>
          <w:noProof/>
          <w:lang w:eastAsia="nl-BE"/>
        </w:rPr>
        <w:drawing>
          <wp:inline distT="0" distB="0" distL="0" distR="0" wp14:anchorId="00A8C43E" wp14:editId="657D342C">
            <wp:extent cx="5759450" cy="154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8AD13.tmp"/>
                    <pic:cNvPicPr/>
                  </pic:nvPicPr>
                  <pic:blipFill>
                    <a:blip r:embed="rId46">
                      <a:extLst>
                        <a:ext uri="{28A0092B-C50C-407E-A947-70E740481C1C}">
                          <a14:useLocalDpi xmlns:a14="http://schemas.microsoft.com/office/drawing/2010/main" val="0"/>
                        </a:ext>
                      </a:extLst>
                    </a:blip>
                    <a:stretch>
                      <a:fillRect/>
                    </a:stretch>
                  </pic:blipFill>
                  <pic:spPr>
                    <a:xfrm>
                      <a:off x="0" y="0"/>
                      <a:ext cx="5759450" cy="1543685"/>
                    </a:xfrm>
                    <a:prstGeom prst="rect">
                      <a:avLst/>
                    </a:prstGeom>
                  </pic:spPr>
                </pic:pic>
              </a:graphicData>
            </a:graphic>
          </wp:inline>
        </w:drawing>
      </w:r>
    </w:p>
    <w:p w14:paraId="1BD8B575" w14:textId="77777777" w:rsidR="00CA33D6" w:rsidRDefault="00CA33D6" w:rsidP="00CA33D6">
      <w:pPr>
        <w:pStyle w:val="Heading2"/>
        <w:rPr>
          <w:lang w:eastAsia="nl-BE"/>
        </w:rPr>
      </w:pPr>
      <w:bookmarkStart w:id="78" w:name="_Toc9411260"/>
      <w:bookmarkStart w:id="79" w:name="_Toc9514270"/>
      <w:r>
        <w:rPr>
          <w:lang w:eastAsia="nl-BE"/>
        </w:rPr>
        <w:t>Ontvangen van mail over verandering op order 0000000336</w:t>
      </w:r>
      <w:bookmarkEnd w:id="78"/>
      <w:bookmarkEnd w:id="79"/>
    </w:p>
    <w:p w14:paraId="63B5FA48" w14:textId="77777777" w:rsidR="00CA33D6" w:rsidRDefault="00CA33D6" w:rsidP="00CA33D6">
      <w:pPr>
        <w:jc w:val="center"/>
        <w:rPr>
          <w:lang w:eastAsia="nl-BE"/>
        </w:rPr>
      </w:pPr>
      <w:r>
        <w:rPr>
          <w:noProof/>
          <w:lang w:eastAsia="nl-BE"/>
        </w:rPr>
        <w:drawing>
          <wp:inline distT="0" distB="0" distL="0" distR="0" wp14:anchorId="0F4757ED" wp14:editId="3F04D92B">
            <wp:extent cx="3642360" cy="13870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5ABC.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56117" cy="1392308"/>
                    </a:xfrm>
                    <a:prstGeom prst="rect">
                      <a:avLst/>
                    </a:prstGeom>
                  </pic:spPr>
                </pic:pic>
              </a:graphicData>
            </a:graphic>
          </wp:inline>
        </w:drawing>
      </w:r>
    </w:p>
    <w:p w14:paraId="574F7F83" w14:textId="77777777" w:rsidR="00CA33D6" w:rsidRDefault="00CA33D6" w:rsidP="00CA33D6">
      <w:pPr>
        <w:jc w:val="center"/>
        <w:rPr>
          <w:lang w:eastAsia="nl-BE"/>
        </w:rPr>
      </w:pPr>
    </w:p>
    <w:p w14:paraId="1FDB98E3" w14:textId="77777777" w:rsidR="00CA33D6" w:rsidRDefault="00CA33D6" w:rsidP="00CA33D6">
      <w:pPr>
        <w:jc w:val="center"/>
        <w:rPr>
          <w:lang w:eastAsia="nl-BE"/>
        </w:rPr>
      </w:pPr>
      <w:r>
        <w:rPr>
          <w:noProof/>
          <w:lang w:eastAsia="nl-BE"/>
        </w:rPr>
        <w:drawing>
          <wp:inline distT="0" distB="0" distL="0" distR="0" wp14:anchorId="380C17B2" wp14:editId="42F5CFAC">
            <wp:extent cx="2606040" cy="1805839"/>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209D65.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20501" cy="1815860"/>
                    </a:xfrm>
                    <a:prstGeom prst="rect">
                      <a:avLst/>
                    </a:prstGeom>
                  </pic:spPr>
                </pic:pic>
              </a:graphicData>
            </a:graphic>
          </wp:inline>
        </w:drawing>
      </w:r>
    </w:p>
    <w:p w14:paraId="4684FD34" w14:textId="77777777" w:rsidR="00CA33D6" w:rsidRDefault="00CA33D6" w:rsidP="00CA33D6">
      <w:pPr>
        <w:pStyle w:val="Heading2"/>
        <w:rPr>
          <w:lang w:eastAsia="nl-BE"/>
        </w:rPr>
      </w:pPr>
      <w:bookmarkStart w:id="80" w:name="_Toc9411261"/>
      <w:bookmarkStart w:id="81" w:name="_Toc9514271"/>
      <w:r>
        <w:rPr>
          <w:lang w:eastAsia="nl-BE"/>
        </w:rPr>
        <w:lastRenderedPageBreak/>
        <w:t>Verwijderen van queue subscription</w:t>
      </w:r>
      <w:bookmarkEnd w:id="80"/>
      <w:bookmarkEnd w:id="81"/>
    </w:p>
    <w:p w14:paraId="76F28B54" w14:textId="77777777" w:rsidR="00CA33D6" w:rsidRDefault="00CA33D6" w:rsidP="00CA33D6">
      <w:pPr>
        <w:rPr>
          <w:lang w:eastAsia="nl-BE"/>
        </w:rPr>
      </w:pPr>
      <w:r>
        <w:rPr>
          <w:lang w:eastAsia="nl-BE"/>
        </w:rPr>
        <w:t>Het verwijderen van een queue subscription kan niet via de grafische interface. Dit gebeurt via POSTMAN.</w:t>
      </w:r>
    </w:p>
    <w:p w14:paraId="51D814BE" w14:textId="77777777" w:rsidR="00CA33D6" w:rsidRDefault="00CA33D6" w:rsidP="00CA33D6">
      <w:pPr>
        <w:rPr>
          <w:lang w:eastAsia="nl-BE"/>
        </w:rPr>
      </w:pPr>
      <w:r>
        <w:rPr>
          <w:noProof/>
          <w:lang w:eastAsia="nl-BE"/>
        </w:rPr>
        <w:drawing>
          <wp:inline distT="0" distB="0" distL="0" distR="0" wp14:anchorId="6B2CC250" wp14:editId="2F27662F">
            <wp:extent cx="575945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C8D561.tmp"/>
                    <pic:cNvPicPr/>
                  </pic:nvPicPr>
                  <pic:blipFill>
                    <a:blip r:embed="rId49">
                      <a:extLst>
                        <a:ext uri="{28A0092B-C50C-407E-A947-70E740481C1C}">
                          <a14:useLocalDpi xmlns:a14="http://schemas.microsoft.com/office/drawing/2010/main" val="0"/>
                        </a:ext>
                      </a:extLst>
                    </a:blip>
                    <a:stretch>
                      <a:fillRect/>
                    </a:stretch>
                  </pic:blipFill>
                  <pic:spPr>
                    <a:xfrm>
                      <a:off x="0" y="0"/>
                      <a:ext cx="5759450" cy="1686560"/>
                    </a:xfrm>
                    <a:prstGeom prst="rect">
                      <a:avLst/>
                    </a:prstGeom>
                  </pic:spPr>
                </pic:pic>
              </a:graphicData>
            </a:graphic>
          </wp:inline>
        </w:drawing>
      </w:r>
    </w:p>
    <w:p w14:paraId="69A0A758" w14:textId="77777777" w:rsidR="00CA33D6" w:rsidRDefault="00CA33D6" w:rsidP="00CA33D6">
      <w:pPr>
        <w:pStyle w:val="Heading2"/>
        <w:rPr>
          <w:lang w:eastAsia="nl-BE"/>
        </w:rPr>
      </w:pPr>
      <w:bookmarkStart w:id="82" w:name="_Toc9411262"/>
      <w:bookmarkStart w:id="83" w:name="_Toc9514272"/>
      <w:r>
        <w:rPr>
          <w:lang w:eastAsia="nl-BE"/>
        </w:rPr>
        <w:t>Verwijderen van de queue</w:t>
      </w:r>
      <w:bookmarkEnd w:id="82"/>
      <w:bookmarkEnd w:id="83"/>
    </w:p>
    <w:p w14:paraId="5340D181" w14:textId="77777777" w:rsidR="00CA33D6" w:rsidRDefault="00CA33D6" w:rsidP="00CA33D6">
      <w:pPr>
        <w:rPr>
          <w:lang w:eastAsia="nl-BE"/>
        </w:rPr>
      </w:pPr>
      <w:r>
        <w:rPr>
          <w:lang w:eastAsia="nl-BE"/>
        </w:rPr>
        <w:t>Het verwijderen kan via de interface. De knop ‘delete queue’ verwijdert de queue van de klant. De pagina verandert naar de startpagina.</w:t>
      </w:r>
    </w:p>
    <w:p w14:paraId="78B22956" w14:textId="77777777" w:rsidR="00CA33D6" w:rsidRDefault="00CA33D6" w:rsidP="00CA33D6">
      <w:pPr>
        <w:rPr>
          <w:lang w:eastAsia="nl-BE"/>
        </w:rPr>
      </w:pPr>
      <w:r>
        <w:rPr>
          <w:noProof/>
          <w:lang w:eastAsia="nl-BE"/>
        </w:rPr>
        <w:drawing>
          <wp:inline distT="0" distB="0" distL="0" distR="0" wp14:anchorId="1587DAF0" wp14:editId="17E6F611">
            <wp:extent cx="2880360" cy="214804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360" cy="2148044"/>
                    </a:xfrm>
                    <a:prstGeom prst="rect">
                      <a:avLst/>
                    </a:prstGeom>
                  </pic:spPr>
                </pic:pic>
              </a:graphicData>
            </a:graphic>
          </wp:inline>
        </w:drawing>
      </w:r>
    </w:p>
    <w:p w14:paraId="65E8C286" w14:textId="22FDA665" w:rsidR="00331FAA" w:rsidRDefault="00CA33D6" w:rsidP="00CA33D6">
      <w:pPr>
        <w:rPr>
          <w:lang w:eastAsia="nl-BE"/>
        </w:rPr>
      </w:pPr>
      <w:r>
        <w:rPr>
          <w:noProof/>
          <w:lang w:eastAsia="nl-BE"/>
        </w:rPr>
        <w:drawing>
          <wp:inline distT="0" distB="0" distL="0" distR="0" wp14:anchorId="127AAB97" wp14:editId="0715894A">
            <wp:extent cx="5759450" cy="1700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D2A9.tmp"/>
                    <pic:cNvPicPr/>
                  </pic:nvPicPr>
                  <pic:blipFill>
                    <a:blip r:embed="rId50">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14:paraId="77E54150" w14:textId="77777777" w:rsidR="00331FAA" w:rsidRDefault="00331FAA">
      <w:pPr>
        <w:rPr>
          <w:lang w:eastAsia="nl-BE"/>
        </w:rPr>
      </w:pPr>
      <w:r>
        <w:rPr>
          <w:lang w:eastAsia="nl-BE"/>
        </w:rPr>
        <w:br w:type="page"/>
      </w:r>
    </w:p>
    <w:p w14:paraId="2D7B794E" w14:textId="59D26F0D" w:rsidR="00CA33D6" w:rsidRPr="00FE756E" w:rsidRDefault="00CA33D6" w:rsidP="00CA33D6">
      <w:pPr>
        <w:pStyle w:val="Tussenpaginasubtitel"/>
        <w:rPr>
          <w:lang w:eastAsia="nl-BE"/>
        </w:rPr>
      </w:pPr>
      <w:bookmarkStart w:id="84" w:name="_Toc9411206"/>
      <w:bookmarkStart w:id="85" w:name="_Toc9514273"/>
      <w:r w:rsidRPr="00FE756E">
        <w:rPr>
          <w:lang w:eastAsia="nl-BE"/>
        </w:rPr>
        <w:lastRenderedPageBreak/>
        <w:t>Business doelstellingen</w:t>
      </w:r>
      <w:bookmarkEnd w:id="84"/>
      <w:bookmarkEnd w:id="85"/>
    </w:p>
    <w:p w14:paraId="74E96B04" w14:textId="77777777" w:rsidR="00CA33D6" w:rsidRDefault="00CA33D6" w:rsidP="00CA33D6">
      <w:pPr>
        <w:rPr>
          <w:lang w:eastAsia="nl-BE"/>
        </w:rPr>
      </w:pPr>
      <w:r>
        <w:rPr>
          <w:lang w:eastAsia="nl-BE"/>
        </w:rPr>
        <w:t>Het volgende wordt verwacht na de afronding van mijn stage:</w:t>
      </w:r>
    </w:p>
    <w:p w14:paraId="39BB75CF" w14:textId="77777777" w:rsidR="00CA33D6" w:rsidRDefault="00CA33D6" w:rsidP="00CA33D6">
      <w:pPr>
        <w:pStyle w:val="ListParagraph"/>
        <w:numPr>
          <w:ilvl w:val="0"/>
          <w:numId w:val="1"/>
        </w:numPr>
        <w:jc w:val="both"/>
        <w:rPr>
          <w:lang w:eastAsia="nl-BE"/>
        </w:rPr>
      </w:pPr>
      <w:r>
        <w:rPr>
          <w:lang w:eastAsia="nl-BE"/>
        </w:rPr>
        <w:t>Werkende demo</w:t>
      </w:r>
    </w:p>
    <w:p w14:paraId="67A35BB1" w14:textId="77777777" w:rsidR="00CA33D6" w:rsidRDefault="00CA33D6" w:rsidP="00CA33D6">
      <w:pPr>
        <w:pStyle w:val="ListParagraph"/>
        <w:numPr>
          <w:ilvl w:val="0"/>
          <w:numId w:val="1"/>
        </w:numPr>
        <w:jc w:val="both"/>
        <w:rPr>
          <w:lang w:eastAsia="nl-BE"/>
        </w:rPr>
      </w:pPr>
      <w:r>
        <w:rPr>
          <w:lang w:eastAsia="nl-BE"/>
        </w:rPr>
        <w:t>Architectuur plaatje van de gemaakte oplossing</w:t>
      </w:r>
    </w:p>
    <w:p w14:paraId="010178CF" w14:textId="77777777" w:rsidR="00CA33D6" w:rsidRDefault="00CA33D6" w:rsidP="00CA33D6">
      <w:pPr>
        <w:pStyle w:val="ListParagraph"/>
        <w:numPr>
          <w:ilvl w:val="0"/>
          <w:numId w:val="1"/>
        </w:numPr>
        <w:jc w:val="both"/>
        <w:rPr>
          <w:lang w:eastAsia="nl-BE"/>
        </w:rPr>
      </w:pPr>
      <w:r>
        <w:rPr>
          <w:lang w:eastAsia="nl-BE"/>
        </w:rPr>
        <w:t>Documentatie van de opzet</w:t>
      </w:r>
    </w:p>
    <w:p w14:paraId="30845911" w14:textId="77777777" w:rsidR="00CA33D6" w:rsidRDefault="00CA33D6" w:rsidP="00CA33D6">
      <w:pPr>
        <w:pStyle w:val="ListParagraph"/>
        <w:numPr>
          <w:ilvl w:val="0"/>
          <w:numId w:val="1"/>
        </w:numPr>
        <w:jc w:val="both"/>
        <w:rPr>
          <w:lang w:eastAsia="nl-BE"/>
        </w:rPr>
      </w:pPr>
      <w:r>
        <w:rPr>
          <w:lang w:eastAsia="nl-BE"/>
        </w:rPr>
        <w:t>Documentatie van het gebruik met test cases</w:t>
      </w:r>
    </w:p>
    <w:p w14:paraId="6059C009" w14:textId="77777777" w:rsidR="00CA33D6" w:rsidRDefault="00CA33D6" w:rsidP="00CA33D6">
      <w:pPr>
        <w:rPr>
          <w:lang w:eastAsia="nl-BE"/>
        </w:rPr>
      </w:pPr>
    </w:p>
    <w:p w14:paraId="6E28FCF6" w14:textId="77777777" w:rsidR="00CA33D6" w:rsidRDefault="00CA33D6" w:rsidP="00CA33D6">
      <w:pPr>
        <w:rPr>
          <w:lang w:eastAsia="nl-BE"/>
        </w:rPr>
      </w:pPr>
      <w:r>
        <w:rPr>
          <w:lang w:eastAsia="nl-BE"/>
        </w:rPr>
        <w:t xml:space="preserve">Een grafische interface is geen must have maar een nice to have. </w:t>
      </w:r>
    </w:p>
    <w:p w14:paraId="357D49E0" w14:textId="5DC0FBD1" w:rsidR="00CA33D6" w:rsidRDefault="00CA33D6" w:rsidP="00CA33D6">
      <w:pPr>
        <w:pStyle w:val="Tussenpaginasubtitel"/>
        <w:rPr>
          <w:lang w:eastAsia="nl-BE"/>
        </w:rPr>
      </w:pPr>
      <w:bookmarkStart w:id="86" w:name="_Toc9411207"/>
      <w:bookmarkStart w:id="87" w:name="_Toc9514274"/>
      <w:r>
        <w:rPr>
          <w:lang w:eastAsia="nl-BE"/>
        </w:rPr>
        <w:t>Persoonlijke doelstellingen</w:t>
      </w:r>
      <w:bookmarkEnd w:id="86"/>
      <w:bookmarkEnd w:id="87"/>
    </w:p>
    <w:p w14:paraId="2287EE6B" w14:textId="77777777" w:rsidR="00CA33D6" w:rsidRDefault="00CA33D6" w:rsidP="00CA33D6">
      <w:pPr>
        <w:rPr>
          <w:lang w:eastAsia="nl-BE"/>
        </w:rPr>
      </w:pPr>
      <w:r>
        <w:rPr>
          <w:lang w:eastAsia="nl-BE"/>
        </w:rPr>
        <w:t xml:space="preserve">Persoonlijk wil ik graag mezelf tot het uiterste duwen en nieuwe dingen op zelfstandige basis leren. </w:t>
      </w:r>
    </w:p>
    <w:p w14:paraId="53D242C1" w14:textId="77777777" w:rsidR="00CA33D6" w:rsidRDefault="00CA33D6" w:rsidP="00CA33D6">
      <w:pPr>
        <w:rPr>
          <w:lang w:eastAsia="nl-BE"/>
        </w:rPr>
      </w:pPr>
      <w:r>
        <w:rPr>
          <w:lang w:eastAsia="nl-BE"/>
        </w:rPr>
        <w:t xml:space="preserve">Uit deze stage opdracht wil ik een socialer persoon zijn. Iemand die interactie heeft met collega’s en openstaat voor nieuwe dingen. </w:t>
      </w:r>
    </w:p>
    <w:p w14:paraId="4457D5AE" w14:textId="77777777" w:rsidR="00CA33D6" w:rsidRDefault="00CA33D6" w:rsidP="00CA33D6">
      <w:pPr>
        <w:rPr>
          <w:lang w:eastAsia="nl-BE"/>
        </w:rPr>
      </w:pPr>
    </w:p>
    <w:p w14:paraId="78AD5FCE" w14:textId="549C1B50" w:rsidR="00CA33D6" w:rsidRPr="005048E5" w:rsidRDefault="00CA33D6" w:rsidP="00CA33D6">
      <w:pPr>
        <w:rPr>
          <w:rStyle w:val="TussenpaginatitelChar"/>
        </w:rPr>
      </w:pPr>
      <w:r w:rsidRPr="00FB060F">
        <w:rPr>
          <w:lang w:eastAsia="nl-BE"/>
        </w:rPr>
        <w:br w:type="page"/>
      </w:r>
      <w:bookmarkStart w:id="88" w:name="_Toc9411208"/>
      <w:bookmarkStart w:id="89" w:name="_Toc9514275"/>
      <w:r>
        <w:rPr>
          <w:rStyle w:val="TussenpaginatitelChar"/>
        </w:rPr>
        <w:lastRenderedPageBreak/>
        <w:t>Eindreflectie</w:t>
      </w:r>
      <w:bookmarkEnd w:id="88"/>
      <w:bookmarkEnd w:id="89"/>
    </w:p>
    <w:p w14:paraId="2E415BBF" w14:textId="5E543D4C" w:rsidR="00CA33D6" w:rsidRDefault="00CA33D6" w:rsidP="00CA33D6">
      <w:pPr>
        <w:rPr>
          <w:lang w:eastAsia="nl-BE"/>
        </w:rPr>
      </w:pPr>
      <w:r>
        <w:rPr>
          <w:lang w:eastAsia="nl-BE"/>
        </w:rPr>
        <w:t xml:space="preserve">In het begin was het niet gemakkelijk om met CPI te werken. </w:t>
      </w:r>
      <w:r w:rsidR="00670ABB">
        <w:rPr>
          <w:lang w:eastAsia="nl-BE"/>
        </w:rPr>
        <w:t xml:space="preserve">Het is een systeem dat </w:t>
      </w:r>
      <w:r w:rsidR="004E4AA1">
        <w:rPr>
          <w:lang w:eastAsia="nl-BE"/>
        </w:rPr>
        <w:t>HoGent</w:t>
      </w:r>
      <w:r w:rsidR="00670ABB">
        <w:rPr>
          <w:lang w:eastAsia="nl-BE"/>
        </w:rPr>
        <w:t xml:space="preserve"> niet gebruikt in de opleiding</w:t>
      </w:r>
      <w:r>
        <w:rPr>
          <w:lang w:eastAsia="nl-BE"/>
        </w:rPr>
        <w:t xml:space="preserve">. Ik heb altijd logica leren omzetten in code en niet in flows. Dat was een eerste obstakel. Leren om de logica om te zetten in low-code development. </w:t>
      </w:r>
    </w:p>
    <w:p w14:paraId="1C69763F" w14:textId="77777777" w:rsidR="00CA33D6" w:rsidRDefault="00CA33D6" w:rsidP="00CA33D6">
      <w:pPr>
        <w:rPr>
          <w:lang w:eastAsia="nl-BE"/>
        </w:rPr>
      </w:pPr>
      <w:r>
        <w:rPr>
          <w:lang w:eastAsia="nl-BE"/>
        </w:rPr>
        <w:t>Er moest veel opzoek werk gedaan worden over het onderwerp. Enterprise messaging is een relatief nieuwe technologie binnen SAP.</w:t>
      </w:r>
    </w:p>
    <w:p w14:paraId="14EA09C9" w14:textId="77777777" w:rsidR="00CA33D6" w:rsidRDefault="00CA33D6" w:rsidP="00CA33D6">
      <w:pPr>
        <w:rPr>
          <w:lang w:eastAsia="nl-BE"/>
        </w:rPr>
      </w:pPr>
    </w:p>
    <w:p w14:paraId="71860EA7" w14:textId="77777777" w:rsidR="00CA33D6" w:rsidRDefault="00CA33D6" w:rsidP="00CA33D6">
      <w:pPr>
        <w:rPr>
          <w:lang w:eastAsia="nl-BE"/>
        </w:rPr>
      </w:pPr>
      <w:r>
        <w:rPr>
          <w:lang w:eastAsia="nl-BE"/>
        </w:rPr>
        <w:t xml:space="preserve">Ik was heel geïnteresseerd in het onderzoek dat moest worden uitgevoerd. Het was een uitdaging dat veel vroeg van mij. Mijn geduld werd op de proef gesteld, maar het resultaat bracht veel voldoening. </w:t>
      </w:r>
    </w:p>
    <w:p w14:paraId="3EED0412" w14:textId="77777777" w:rsidR="00CA33D6" w:rsidRDefault="00CA33D6" w:rsidP="00CA33D6">
      <w:pPr>
        <w:rPr>
          <w:lang w:eastAsia="nl-BE"/>
        </w:rPr>
      </w:pPr>
      <w:r>
        <w:rPr>
          <w:lang w:eastAsia="nl-BE"/>
        </w:rPr>
        <w:t xml:space="preserve">Het sociaal contact met de collega’s vorderde goed doorheen de stage. In het begin was ik verlegen en te koppig om uitleg of hulp te vragen en wou ik het graag allemaal zelf oplossen. Dit gebeurde minder eens ik mij comfortabeler voelde binnen de groep. </w:t>
      </w:r>
    </w:p>
    <w:p w14:paraId="25C1F37E" w14:textId="77777777" w:rsidR="00CA33D6" w:rsidRDefault="00CA33D6" w:rsidP="00CA33D6">
      <w:pPr>
        <w:rPr>
          <w:lang w:eastAsia="nl-BE"/>
        </w:rPr>
      </w:pPr>
      <w:r>
        <w:rPr>
          <w:lang w:eastAsia="nl-BE"/>
        </w:rPr>
        <w:t xml:space="preserve">Dankzij het logisch nadenken, dat we meekregen tijdens de lessen, ging de processen uitdenken goed. Dat was een punt dat meteen goed zat. </w:t>
      </w:r>
    </w:p>
    <w:p w14:paraId="1CA6F128" w14:textId="77777777" w:rsidR="00CA33D6" w:rsidRDefault="00CA33D6" w:rsidP="00CA33D6">
      <w:pPr>
        <w:rPr>
          <w:lang w:eastAsia="nl-BE"/>
        </w:rPr>
      </w:pPr>
      <w:r>
        <w:rPr>
          <w:lang w:eastAsia="nl-BE"/>
        </w:rPr>
        <w:t>Vanaf dag één was ik gemotiveerd om het project tot een goed einde te brengen omdat de opdracht heel interessant was.</w:t>
      </w:r>
    </w:p>
    <w:p w14:paraId="4B7E50D7" w14:textId="77777777" w:rsidR="00CA33D6" w:rsidRDefault="00CA33D6" w:rsidP="00CA33D6">
      <w:pPr>
        <w:rPr>
          <w:lang w:eastAsia="nl-BE"/>
        </w:rPr>
      </w:pPr>
      <w:r>
        <w:rPr>
          <w:lang w:eastAsia="nl-BE"/>
        </w:rPr>
        <w:t xml:space="preserve">Een obstakel voor mij, was hulp vragen aan medecollega’s. Ik wou alles zelf uitzoeken en zo weinig mogelijk vragen. Al snel werd ik daarop gewezen. Eens ik over die verlegenheid was, vroeg ik op regelmatige basis iets. </w:t>
      </w:r>
    </w:p>
    <w:p w14:paraId="47F0229E" w14:textId="77777777" w:rsidR="00CA33D6" w:rsidRDefault="00CA33D6" w:rsidP="00CA33D6">
      <w:pPr>
        <w:rPr>
          <w:lang w:eastAsia="nl-BE"/>
        </w:rPr>
      </w:pPr>
    </w:p>
    <w:p w14:paraId="626CF16C" w14:textId="77777777" w:rsidR="00CA33D6" w:rsidRDefault="00CA33D6" w:rsidP="00CA33D6">
      <w:pPr>
        <w:rPr>
          <w:lang w:eastAsia="nl-BE"/>
        </w:rPr>
      </w:pPr>
      <w:r>
        <w:rPr>
          <w:lang w:eastAsia="nl-BE"/>
        </w:rPr>
        <w:t>In het algemeen heb ik geleerd om vragen te stellen en niet op te geven. Het eindresultaat geeft veel voldoening.</w:t>
      </w:r>
    </w:p>
    <w:p w14:paraId="087696E7" w14:textId="77777777" w:rsidR="00CA33D6" w:rsidRDefault="00CA33D6" w:rsidP="00CA33D6">
      <w:pPr>
        <w:rPr>
          <w:lang w:eastAsia="nl-BE"/>
        </w:rPr>
      </w:pPr>
      <w:r>
        <w:rPr>
          <w:lang w:eastAsia="nl-BE"/>
        </w:rPr>
        <w:br w:type="page"/>
      </w:r>
    </w:p>
    <w:p w14:paraId="4887C727" w14:textId="6AF0DD24" w:rsidR="00CA33D6" w:rsidRDefault="00CA33D6" w:rsidP="00CA33D6">
      <w:pPr>
        <w:pStyle w:val="Tussenpaginatitel"/>
        <w:rPr>
          <w:lang w:eastAsia="nl-BE"/>
        </w:rPr>
      </w:pPr>
      <w:bookmarkStart w:id="90" w:name="_Toc9411209"/>
      <w:bookmarkStart w:id="91" w:name="_Toc9514276"/>
      <w:r>
        <w:rPr>
          <w:lang w:eastAsia="nl-BE"/>
        </w:rPr>
        <w:lastRenderedPageBreak/>
        <w:t>Verklarende woordenlijst</w:t>
      </w:r>
      <w:bookmarkEnd w:id="90"/>
      <w:bookmarkEnd w:id="91"/>
    </w:p>
    <w:tbl>
      <w:tblPr>
        <w:tblStyle w:val="PlainTable5"/>
        <w:tblW w:w="0" w:type="auto"/>
        <w:tblLook w:val="04A0" w:firstRow="1" w:lastRow="0" w:firstColumn="1" w:lastColumn="0" w:noHBand="0" w:noVBand="1"/>
      </w:tblPr>
      <w:tblGrid>
        <w:gridCol w:w="2694"/>
        <w:gridCol w:w="6366"/>
      </w:tblGrid>
      <w:tr w:rsidR="00CA33D6" w:rsidRPr="00586784" w14:paraId="1C4FBA45" w14:textId="77777777" w:rsidTr="0057092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BEFF597" w14:textId="77777777" w:rsidR="00CA33D6" w:rsidRPr="00586784" w:rsidRDefault="00CA33D6" w:rsidP="00570925">
            <w:pPr>
              <w:jc w:val="center"/>
              <w:rPr>
                <w:b/>
                <w:i w:val="0"/>
                <w:lang w:eastAsia="nl-BE"/>
              </w:rPr>
            </w:pPr>
            <w:r w:rsidRPr="00586784">
              <w:rPr>
                <w:b/>
                <w:i w:val="0"/>
                <w:lang w:eastAsia="nl-BE"/>
              </w:rPr>
              <w:t>Woord</w:t>
            </w:r>
          </w:p>
        </w:tc>
        <w:tc>
          <w:tcPr>
            <w:tcW w:w="6366" w:type="dxa"/>
          </w:tcPr>
          <w:p w14:paraId="5FAD7433" w14:textId="77777777" w:rsidR="00CA33D6" w:rsidRPr="00586784" w:rsidRDefault="00CA33D6" w:rsidP="00570925">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CA33D6" w14:paraId="7226C81E" w14:textId="77777777" w:rsidTr="0057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9A9B891" w14:textId="77777777" w:rsidR="00CA33D6" w:rsidRPr="00586784" w:rsidRDefault="00CA33D6" w:rsidP="00570925">
            <w:pPr>
              <w:rPr>
                <w:i w:val="0"/>
                <w:lang w:eastAsia="nl-BE"/>
              </w:rPr>
            </w:pPr>
            <w:r>
              <w:rPr>
                <w:i w:val="0"/>
                <w:lang w:eastAsia="nl-BE"/>
              </w:rPr>
              <w:t>Cloud Platform Integration</w:t>
            </w:r>
          </w:p>
        </w:tc>
        <w:tc>
          <w:tcPr>
            <w:tcW w:w="6366" w:type="dxa"/>
            <w:vAlign w:val="center"/>
          </w:tcPr>
          <w:p w14:paraId="3F1A61CD" w14:textId="77777777" w:rsidR="00CA33D6" w:rsidRPr="00586784" w:rsidRDefault="00CA33D6" w:rsidP="00570925">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cloud-integratie platform van SAP. </w:t>
            </w:r>
          </w:p>
        </w:tc>
      </w:tr>
      <w:tr w:rsidR="00CA33D6" w14:paraId="453D7470" w14:textId="77777777" w:rsidTr="00570925">
        <w:tc>
          <w:tcPr>
            <w:cnfStyle w:val="001000000000" w:firstRow="0" w:lastRow="0" w:firstColumn="1" w:lastColumn="0" w:oddVBand="0" w:evenVBand="0" w:oddHBand="0" w:evenHBand="0" w:firstRowFirstColumn="0" w:firstRowLastColumn="0" w:lastRowFirstColumn="0" w:lastRowLastColumn="0"/>
            <w:tcW w:w="2694" w:type="dxa"/>
            <w:vAlign w:val="center"/>
          </w:tcPr>
          <w:p w14:paraId="54D80E26" w14:textId="77777777" w:rsidR="00CA33D6" w:rsidRPr="00586784" w:rsidRDefault="00CA33D6" w:rsidP="00570925">
            <w:pPr>
              <w:rPr>
                <w:i w:val="0"/>
                <w:lang w:eastAsia="nl-BE"/>
              </w:rPr>
            </w:pPr>
            <w:r>
              <w:rPr>
                <w:i w:val="0"/>
                <w:lang w:eastAsia="nl-BE"/>
              </w:rPr>
              <w:t xml:space="preserve">IFlow </w:t>
            </w:r>
          </w:p>
        </w:tc>
        <w:tc>
          <w:tcPr>
            <w:tcW w:w="6366" w:type="dxa"/>
            <w:vAlign w:val="center"/>
          </w:tcPr>
          <w:p w14:paraId="7FA3AD54" w14:textId="77777777" w:rsidR="00CA33D6" w:rsidRPr="00586784" w:rsidRDefault="00CA33D6" w:rsidP="00570925">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CA33D6" w14:paraId="10A4BAC1" w14:textId="77777777" w:rsidTr="0057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A8CF84" w14:textId="77777777" w:rsidR="00CA33D6" w:rsidRDefault="00CA33D6" w:rsidP="00570925">
            <w:pPr>
              <w:rPr>
                <w:i w:val="0"/>
                <w:lang w:eastAsia="nl-BE"/>
              </w:rPr>
            </w:pPr>
            <w:r>
              <w:rPr>
                <w:i w:val="0"/>
                <w:lang w:eastAsia="nl-BE"/>
              </w:rPr>
              <w:t>Queue</w:t>
            </w:r>
          </w:p>
        </w:tc>
        <w:tc>
          <w:tcPr>
            <w:tcW w:w="6366" w:type="dxa"/>
            <w:vAlign w:val="center"/>
          </w:tcPr>
          <w:p w14:paraId="242DEB33" w14:textId="77777777" w:rsidR="00CA33D6" w:rsidRPr="00586784" w:rsidRDefault="00CA33D6" w:rsidP="00570925">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CA33D6" w14:paraId="5F1840C2" w14:textId="77777777" w:rsidTr="00570925">
        <w:tc>
          <w:tcPr>
            <w:cnfStyle w:val="001000000000" w:firstRow="0" w:lastRow="0" w:firstColumn="1" w:lastColumn="0" w:oddVBand="0" w:evenVBand="0" w:oddHBand="0" w:evenHBand="0" w:firstRowFirstColumn="0" w:firstRowLastColumn="0" w:lastRowFirstColumn="0" w:lastRowLastColumn="0"/>
            <w:tcW w:w="2694" w:type="dxa"/>
            <w:vAlign w:val="center"/>
          </w:tcPr>
          <w:p w14:paraId="1A9D2C92" w14:textId="77777777" w:rsidR="00CA33D6" w:rsidRDefault="00CA33D6" w:rsidP="00570925">
            <w:pPr>
              <w:rPr>
                <w:i w:val="0"/>
                <w:lang w:eastAsia="nl-BE"/>
              </w:rPr>
            </w:pPr>
            <w:r>
              <w:rPr>
                <w:i w:val="0"/>
                <w:lang w:eastAsia="nl-BE"/>
              </w:rPr>
              <w:t>Topic</w:t>
            </w:r>
          </w:p>
        </w:tc>
        <w:tc>
          <w:tcPr>
            <w:tcW w:w="6366" w:type="dxa"/>
            <w:vAlign w:val="center"/>
          </w:tcPr>
          <w:p w14:paraId="1AC3A832" w14:textId="77777777" w:rsidR="00CA33D6" w:rsidRDefault="00CA33D6" w:rsidP="00570925">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Subscribers in een topci-based systeem ontvangen alle berichten die naar de topic gestuurd werden. Een topic kan gezien worden als een verdeler. Er kunnen meerdere mensen een bericht sturen naar de verdeler. De verdeler stuurt ze dan naar de subscribers. Een verstuurd bericht wordt niet opgeslaan bij een topic. </w:t>
            </w:r>
          </w:p>
        </w:tc>
      </w:tr>
      <w:tr w:rsidR="00CA33D6" w14:paraId="0A2C3F12" w14:textId="77777777" w:rsidTr="0057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0792DF7" w14:textId="77777777" w:rsidR="00CA33D6" w:rsidRDefault="00CA33D6" w:rsidP="00570925">
            <w:pPr>
              <w:rPr>
                <w:i w:val="0"/>
                <w:lang w:eastAsia="nl-BE"/>
              </w:rPr>
            </w:pPr>
            <w:r>
              <w:rPr>
                <w:i w:val="0"/>
                <w:lang w:eastAsia="nl-BE"/>
              </w:rPr>
              <w:t>Queue subscription</w:t>
            </w:r>
          </w:p>
        </w:tc>
        <w:tc>
          <w:tcPr>
            <w:tcW w:w="6366" w:type="dxa"/>
            <w:vAlign w:val="center"/>
          </w:tcPr>
          <w:p w14:paraId="03E52E42" w14:textId="77777777" w:rsidR="00CA33D6" w:rsidRDefault="00CA33D6" w:rsidP="00570925">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Een term binnen Enterprise Messaging. Een queue gaat subscriben op een topic. Als een topic een bericht verdeelt dan slaat een gesubscribde queue die op en wacht tot wanneer het bericht er wordt afgehaald. </w:t>
            </w:r>
          </w:p>
        </w:tc>
      </w:tr>
      <w:tr w:rsidR="00CA33D6" w14:paraId="72ED37EF" w14:textId="77777777" w:rsidTr="00570925">
        <w:tc>
          <w:tcPr>
            <w:cnfStyle w:val="001000000000" w:firstRow="0" w:lastRow="0" w:firstColumn="1" w:lastColumn="0" w:oddVBand="0" w:evenVBand="0" w:oddHBand="0" w:evenHBand="0" w:firstRowFirstColumn="0" w:firstRowLastColumn="0" w:lastRowFirstColumn="0" w:lastRowLastColumn="0"/>
            <w:tcW w:w="2694" w:type="dxa"/>
            <w:vAlign w:val="center"/>
          </w:tcPr>
          <w:p w14:paraId="5E7C45A4" w14:textId="77777777" w:rsidR="00CA33D6" w:rsidRDefault="00CA33D6" w:rsidP="00570925">
            <w:pPr>
              <w:rPr>
                <w:i w:val="0"/>
                <w:lang w:eastAsia="nl-BE"/>
              </w:rPr>
            </w:pPr>
            <w:r>
              <w:rPr>
                <w:i w:val="0"/>
                <w:lang w:eastAsia="nl-BE"/>
              </w:rPr>
              <w:t>S/4 HANA</w:t>
            </w:r>
          </w:p>
        </w:tc>
        <w:tc>
          <w:tcPr>
            <w:tcW w:w="6366" w:type="dxa"/>
            <w:vAlign w:val="center"/>
          </w:tcPr>
          <w:p w14:paraId="608895F1" w14:textId="7EE471B5" w:rsidR="00CA33D6" w:rsidRDefault="00CA33D6" w:rsidP="00570925">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business intelligence suite die gebaseerd is op </w:t>
            </w:r>
            <w:r w:rsidR="004E4AA1">
              <w:rPr>
                <w:lang w:eastAsia="nl-BE"/>
              </w:rPr>
              <w:t>het</w:t>
            </w:r>
            <w:r>
              <w:rPr>
                <w:lang w:eastAsia="nl-BE"/>
              </w:rPr>
              <w:t xml:space="preserve"> operationele databasesysteem van SAP en in het geheugen computerplatform.</w:t>
            </w:r>
          </w:p>
        </w:tc>
      </w:tr>
      <w:tr w:rsidR="00CA33D6" w14:paraId="06CB9ACB" w14:textId="77777777" w:rsidTr="0057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187AF8F" w14:textId="77777777" w:rsidR="00CA33D6" w:rsidRDefault="00CA33D6" w:rsidP="00570925">
            <w:pPr>
              <w:rPr>
                <w:i w:val="0"/>
                <w:lang w:eastAsia="nl-BE"/>
              </w:rPr>
            </w:pPr>
            <w:r>
              <w:rPr>
                <w:i w:val="0"/>
                <w:lang w:eastAsia="nl-BE"/>
              </w:rPr>
              <w:t>Consumption</w:t>
            </w:r>
          </w:p>
        </w:tc>
        <w:tc>
          <w:tcPr>
            <w:tcW w:w="6366" w:type="dxa"/>
            <w:vAlign w:val="center"/>
          </w:tcPr>
          <w:p w14:paraId="1D66AB70" w14:textId="77777777" w:rsidR="00CA33D6" w:rsidRDefault="00CA33D6" w:rsidP="00570925">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CA33D6" w14:paraId="54808268" w14:textId="77777777" w:rsidTr="00570925">
        <w:tc>
          <w:tcPr>
            <w:cnfStyle w:val="001000000000" w:firstRow="0" w:lastRow="0" w:firstColumn="1" w:lastColumn="0" w:oddVBand="0" w:evenVBand="0" w:oddHBand="0" w:evenHBand="0" w:firstRowFirstColumn="0" w:firstRowLastColumn="0" w:lastRowFirstColumn="0" w:lastRowLastColumn="0"/>
            <w:tcW w:w="2694" w:type="dxa"/>
            <w:vAlign w:val="center"/>
          </w:tcPr>
          <w:p w14:paraId="4BFE0C93" w14:textId="77777777" w:rsidR="00CA33D6" w:rsidRDefault="00CA33D6" w:rsidP="00570925">
            <w:pPr>
              <w:rPr>
                <w:i w:val="0"/>
                <w:lang w:eastAsia="nl-BE"/>
              </w:rPr>
            </w:pPr>
            <w:r>
              <w:rPr>
                <w:i w:val="0"/>
                <w:lang w:eastAsia="nl-BE"/>
              </w:rPr>
              <w:t>Acknowledgement</w:t>
            </w:r>
          </w:p>
        </w:tc>
        <w:tc>
          <w:tcPr>
            <w:tcW w:w="6366" w:type="dxa"/>
            <w:vAlign w:val="center"/>
          </w:tcPr>
          <w:p w14:paraId="6C355165" w14:textId="77777777" w:rsidR="00CA33D6" w:rsidRDefault="00CA33D6" w:rsidP="00570925">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CA33D6" w14:paraId="1883CD71" w14:textId="77777777" w:rsidTr="0057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17AD37" w14:textId="77777777" w:rsidR="00CA33D6" w:rsidRDefault="00CA33D6" w:rsidP="00570925">
            <w:pPr>
              <w:rPr>
                <w:i w:val="0"/>
                <w:lang w:eastAsia="nl-BE"/>
              </w:rPr>
            </w:pPr>
            <w:r>
              <w:rPr>
                <w:i w:val="0"/>
                <w:lang w:eastAsia="nl-BE"/>
              </w:rPr>
              <w:t>JSON</w:t>
            </w:r>
          </w:p>
        </w:tc>
        <w:tc>
          <w:tcPr>
            <w:tcW w:w="6366" w:type="dxa"/>
            <w:vAlign w:val="center"/>
          </w:tcPr>
          <w:p w14:paraId="645D0439" w14:textId="77777777" w:rsidR="00CA33D6" w:rsidRDefault="00CA33D6" w:rsidP="00570925">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Javascript Object Notation.</w:t>
            </w:r>
          </w:p>
          <w:p w14:paraId="5F77F877" w14:textId="77777777" w:rsidR="00CA33D6" w:rsidRDefault="00CA33D6" w:rsidP="00570925">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manier om data te structureren. Dit wordt vaak gebruikt om data tussen een server en webpagina te sturen.</w:t>
            </w:r>
          </w:p>
        </w:tc>
      </w:tr>
      <w:tr w:rsidR="00CA33D6" w:rsidRPr="00B16981" w14:paraId="77A994C1" w14:textId="77777777" w:rsidTr="00570925">
        <w:tc>
          <w:tcPr>
            <w:cnfStyle w:val="001000000000" w:firstRow="0" w:lastRow="0" w:firstColumn="1" w:lastColumn="0" w:oddVBand="0" w:evenVBand="0" w:oddHBand="0" w:evenHBand="0" w:firstRowFirstColumn="0" w:firstRowLastColumn="0" w:lastRowFirstColumn="0" w:lastRowLastColumn="0"/>
            <w:tcW w:w="2694" w:type="dxa"/>
            <w:vAlign w:val="center"/>
          </w:tcPr>
          <w:p w14:paraId="136D2439" w14:textId="77777777" w:rsidR="00CA33D6" w:rsidRDefault="00CA33D6" w:rsidP="00570925">
            <w:pPr>
              <w:rPr>
                <w:i w:val="0"/>
                <w:lang w:eastAsia="nl-BE"/>
              </w:rPr>
            </w:pPr>
            <w:r>
              <w:rPr>
                <w:i w:val="0"/>
                <w:lang w:eastAsia="nl-BE"/>
              </w:rPr>
              <w:t>XML</w:t>
            </w:r>
          </w:p>
        </w:tc>
        <w:tc>
          <w:tcPr>
            <w:tcW w:w="6366" w:type="dxa"/>
            <w:vAlign w:val="center"/>
          </w:tcPr>
          <w:p w14:paraId="5D134CB6" w14:textId="77777777" w:rsidR="00CA33D6" w:rsidRDefault="00CA33D6" w:rsidP="00570925">
            <w:pPr>
              <w:cnfStyle w:val="000000000000" w:firstRow="0" w:lastRow="0" w:firstColumn="0" w:lastColumn="0" w:oddVBand="0" w:evenVBand="0" w:oddHBand="0" w:evenHBand="0" w:firstRowFirstColumn="0" w:firstRowLastColumn="0" w:lastRowFirstColumn="0" w:lastRowLastColumn="0"/>
              <w:rPr>
                <w:lang w:eastAsia="nl-BE"/>
              </w:rPr>
            </w:pPr>
            <w:r w:rsidRPr="005B638C">
              <w:rPr>
                <w:lang w:eastAsia="nl-BE"/>
              </w:rPr>
              <w:t>Extensible Markup Language</w:t>
            </w:r>
            <w:r>
              <w:rPr>
                <w:lang w:eastAsia="nl-BE"/>
              </w:rPr>
              <w:t>.</w:t>
            </w:r>
          </w:p>
          <w:p w14:paraId="4872D030" w14:textId="77777777" w:rsidR="00CA33D6" w:rsidRPr="00B16981" w:rsidRDefault="00CA33D6" w:rsidP="00570925">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opmaak taal. </w:t>
            </w:r>
            <w:r w:rsidRPr="00B16981">
              <w:rPr>
                <w:lang w:eastAsia="nl-BE"/>
              </w:rPr>
              <w:t>Het is een verzameling v</w:t>
            </w:r>
            <w:r>
              <w:rPr>
                <w:lang w:eastAsia="nl-BE"/>
              </w:rPr>
              <w:t>an regels die leesbaar zijn voor mensen als voor een machine.</w:t>
            </w:r>
          </w:p>
        </w:tc>
      </w:tr>
    </w:tbl>
    <w:p w14:paraId="3FBCAFB7" w14:textId="77777777" w:rsidR="00CA33D6" w:rsidRPr="006651EE" w:rsidRDefault="00CA33D6" w:rsidP="00CA33D6">
      <w:pPr>
        <w:rPr>
          <w:lang w:eastAsia="nl-BE"/>
        </w:rPr>
      </w:pPr>
    </w:p>
    <w:p w14:paraId="44ADE635" w14:textId="77777777" w:rsidR="00CA33D6" w:rsidRPr="006651EE" w:rsidRDefault="00CA33D6" w:rsidP="00CA33D6">
      <w:pPr>
        <w:rPr>
          <w:lang w:eastAsia="nl-BE"/>
        </w:rPr>
      </w:pPr>
      <w:r w:rsidRPr="006651EE">
        <w:rPr>
          <w:lang w:eastAsia="nl-BE"/>
        </w:rPr>
        <w:br w:type="page"/>
      </w:r>
    </w:p>
    <w:bookmarkStart w:id="92" w:name="_Toc9514277" w:displacedByCustomXml="next"/>
    <w:bookmarkStart w:id="93" w:name="_Toc9411210" w:displacedByCustomXml="next"/>
    <w:sdt>
      <w:sdtPr>
        <w:rPr>
          <w:color w:val="auto"/>
          <w:sz w:val="20"/>
          <w:szCs w:val="22"/>
        </w:rPr>
        <w:id w:val="-387959501"/>
        <w:docPartObj>
          <w:docPartGallery w:val="Bibliographies"/>
          <w:docPartUnique/>
        </w:docPartObj>
      </w:sdtPr>
      <w:sdtContent>
        <w:p w14:paraId="5E655A37" w14:textId="77777777" w:rsidR="00CA33D6" w:rsidRPr="009A75BD" w:rsidRDefault="00CA33D6" w:rsidP="00CA33D6">
          <w:pPr>
            <w:pStyle w:val="Tussenpaginatitel"/>
            <w:rPr>
              <w:lang w:val="en-US"/>
            </w:rPr>
          </w:pPr>
          <w:r w:rsidRPr="009A75BD">
            <w:rPr>
              <w:lang w:val="en-US"/>
            </w:rPr>
            <w:t>Bibliogra</w:t>
          </w:r>
          <w:r>
            <w:rPr>
              <w:lang w:val="en-US"/>
            </w:rPr>
            <w:t>phies</w:t>
          </w:r>
          <w:bookmarkEnd w:id="93"/>
          <w:bookmarkEnd w:id="92"/>
        </w:p>
        <w:sdt>
          <w:sdtPr>
            <w:id w:val="111145805"/>
            <w:bibliography/>
          </w:sdtPr>
          <w:sdtContent>
            <w:p w14:paraId="7142DD73" w14:textId="77777777" w:rsidR="00CA33D6" w:rsidRDefault="00CA33D6" w:rsidP="00CA33D6">
              <w:pPr>
                <w:pStyle w:val="Bibliography"/>
                <w:ind w:left="720" w:hanging="720"/>
                <w:rPr>
                  <w:noProof/>
                  <w:sz w:val="24"/>
                  <w:szCs w:val="24"/>
                  <w:lang w:val="en-US"/>
                </w:rPr>
              </w:pPr>
              <w:r>
                <w:fldChar w:fldCharType="begin"/>
              </w:r>
              <w:r w:rsidRPr="009A75BD">
                <w:rPr>
                  <w:lang w:val="en-US"/>
                </w:rPr>
                <w:instrText xml:space="preserve"> BIBLIOGRAPHY </w:instrText>
              </w:r>
              <w:r>
                <w:fldChar w:fldCharType="separate"/>
              </w:r>
              <w:bookmarkStart w:id="94" w:name="_Toc9411371"/>
              <w:bookmarkStart w:id="95" w:name="_Toc9493577"/>
              <w:bookmarkStart w:id="96" w:name="_Toc9493779"/>
              <w:bookmarkStart w:id="97" w:name="_Toc9514278"/>
              <w:r>
                <w:rPr>
                  <w:noProof/>
                  <w:lang w:val="en-US"/>
                </w:rPr>
                <w:t xml:space="preserve">Panda, P. (2018). AP Cloud Platform Enterprise Messaging – Making S/4HANA Event Notification Easy. </w:t>
              </w:r>
              <w:r>
                <w:rPr>
                  <w:i/>
                  <w:iCs/>
                  <w:noProof/>
                  <w:lang w:val="en-US"/>
                </w:rPr>
                <w:t>https://blogs.sap.com/2018/12/18/sap-cloud-platform-enterprise-messaging-making-s4hana-event-notification-easy/</w:t>
              </w:r>
              <w:r>
                <w:rPr>
                  <w:noProof/>
                  <w:lang w:val="en-US"/>
                </w:rPr>
                <w:t>.</w:t>
              </w:r>
              <w:bookmarkEnd w:id="94"/>
              <w:bookmarkEnd w:id="95"/>
              <w:bookmarkEnd w:id="96"/>
              <w:bookmarkEnd w:id="97"/>
            </w:p>
            <w:p w14:paraId="2D366D14" w14:textId="77777777" w:rsidR="00CA33D6" w:rsidRDefault="00CA33D6" w:rsidP="00CA33D6">
              <w:pPr>
                <w:pStyle w:val="Bibliography"/>
                <w:ind w:left="720" w:hanging="720"/>
                <w:rPr>
                  <w:noProof/>
                  <w:lang w:val="en-US"/>
                </w:rPr>
              </w:pPr>
              <w:bookmarkStart w:id="98" w:name="_Toc9411372"/>
              <w:bookmarkStart w:id="99" w:name="_Toc9493578"/>
              <w:bookmarkStart w:id="100" w:name="_Toc9493780"/>
              <w:bookmarkStart w:id="101" w:name="_Toc9514279"/>
              <w:r>
                <w:rPr>
                  <w:noProof/>
                  <w:lang w:val="en-US"/>
                </w:rPr>
                <w:t>Schwartz, M. (2017, october 03). Retrieved from IBM SAP Consulting Services Blog: https://www.ibm.com/blogs/insights-on-business/sap-consulting/attack-of-the-acronyms/?cm_mmc=Search_Google-_-Global+Business+Services_Cloud+Application+Innovation-_-EP_IBN-_-s+4+hana_Exact_AW&amp;cm_mmca2=10006621&amp;cm_mmca7=1001249&amp;cm_mmca8=kwd-300948388218&amp;cm</w:t>
              </w:r>
              <w:bookmarkEnd w:id="98"/>
              <w:bookmarkEnd w:id="99"/>
              <w:bookmarkEnd w:id="100"/>
              <w:bookmarkEnd w:id="101"/>
            </w:p>
            <w:p w14:paraId="1C036C1D" w14:textId="77777777" w:rsidR="00CA33D6" w:rsidRPr="009A75BD" w:rsidRDefault="00CA33D6" w:rsidP="00CA33D6">
              <w:pPr>
                <w:rPr>
                  <w:lang w:val="en-US"/>
                </w:rPr>
              </w:pPr>
              <w:r>
                <w:rPr>
                  <w:b/>
                  <w:bCs/>
                  <w:noProof/>
                </w:rPr>
                <w:fldChar w:fldCharType="end"/>
              </w:r>
            </w:p>
          </w:sdtContent>
        </w:sdt>
      </w:sdtContent>
    </w:sdt>
    <w:p w14:paraId="4A5751D4" w14:textId="77777777" w:rsidR="00CA33D6" w:rsidRPr="009A75BD" w:rsidRDefault="00CA33D6" w:rsidP="00CA33D6">
      <w:pPr>
        <w:rPr>
          <w:lang w:val="en-US" w:eastAsia="nl-BE"/>
        </w:rPr>
      </w:pPr>
    </w:p>
    <w:p w14:paraId="69F79CA8" w14:textId="0B6F0C57" w:rsidR="00EA24E5" w:rsidRDefault="00E409A8" w:rsidP="00E409A8">
      <w:pPr>
        <w:pStyle w:val="Tussenpaginatitel"/>
      </w:pPr>
      <w:bookmarkStart w:id="102" w:name="_Toc9514280"/>
      <w:r>
        <w:lastRenderedPageBreak/>
        <w:t>Bijlagen</w:t>
      </w:r>
      <w:bookmarkEnd w:id="102"/>
    </w:p>
    <w:p w14:paraId="3E391F73" w14:textId="44E55501" w:rsidR="00E409A8" w:rsidRDefault="00E409A8" w:rsidP="00E409A8">
      <w:pPr>
        <w:pStyle w:val="Tussenpaginasubtitel"/>
      </w:pPr>
      <w:bookmarkStart w:id="103" w:name="_Toc9514281"/>
      <w:r>
        <w:t>Bijlage 1: Activiteitverslagen</w:t>
      </w:r>
      <w:bookmarkEnd w:id="103"/>
    </w:p>
    <w:p w14:paraId="2CFAEA7F" w14:textId="07983099" w:rsidR="00E409A8" w:rsidRDefault="00E409A8" w:rsidP="00E409A8">
      <w:pPr>
        <w:pStyle w:val="Heading1"/>
      </w:pPr>
      <w:bookmarkStart w:id="104" w:name="_Toc9514282"/>
      <w:r>
        <w:t>Week 1: 18.02 – 24.02</w:t>
      </w:r>
      <w:bookmarkEnd w:id="104"/>
    </w:p>
    <w:p w14:paraId="386A5CB0" w14:textId="77777777" w:rsidR="005575AC" w:rsidRDefault="005575AC" w:rsidP="005575AC">
      <w:pPr>
        <w:pStyle w:val="Heading2"/>
      </w:pPr>
      <w:bookmarkStart w:id="105" w:name="_Toc9514283"/>
      <w:r>
        <w:t>Maandag 18.02.19</w:t>
      </w:r>
      <w:bookmarkEnd w:id="105"/>
    </w:p>
    <w:p w14:paraId="6372A1F4" w14:textId="77777777" w:rsidR="005575AC" w:rsidRDefault="005575AC" w:rsidP="005575AC">
      <w:r>
        <w:t xml:space="preserve">Bij de eerste dag werden we warm onthaald. Er werden koffiekoeken aan geboden. Dan werden alle stagiairs in een conference room gestoken. Eerst kregen we een presentatie van de CEO van Delaware. Dan kreeg elke stagiair een laptop om mee op Delaware te werken. Ook kregen we van HR enkele tips in verband met onze stage. </w:t>
      </w:r>
    </w:p>
    <w:p w14:paraId="3FBBFB90" w14:textId="77777777" w:rsidR="005575AC" w:rsidRDefault="005575AC" w:rsidP="005575AC">
      <w:r>
        <w:t>In de namiddag kregen we eerst nog een rondleiding op het bedrijf. Dan waren er meetings gepland met onze stagebegeleider. Voor mij werd dan ook meteen duidelijker wat mijn stageopdracht inhoudt. Het eerste gevoel was toch wel angst. Maar mijn stagebegeleider stelde me gerust en gaf mij vertrouwen. Ik mocht eerst oefeningen maken om met het systeem te leren werken. Aan hard coding wordt er niet meer gedaan of toch weinig.  Na de uitleg, begon ik met oefeningen maken op het systeem. Het is heel leuk om nieuwe dingen te leren. Ik ben voldaan naar huis vertrokken.</w:t>
      </w:r>
    </w:p>
    <w:p w14:paraId="29AE88B3" w14:textId="77777777" w:rsidR="005575AC" w:rsidRDefault="005575AC" w:rsidP="005575AC">
      <w:pPr>
        <w:pStyle w:val="Heading2"/>
      </w:pPr>
      <w:bookmarkStart w:id="106" w:name="_Toc9514284"/>
      <w:r>
        <w:t>Dinsdag 19.02.19</w:t>
      </w:r>
      <w:bookmarkEnd w:id="106"/>
    </w:p>
    <w:p w14:paraId="27BEF626" w14:textId="77777777" w:rsidR="005575AC" w:rsidRDefault="005575AC" w:rsidP="005575AC">
      <w:r>
        <w:t xml:space="preserve">Vandaag was de tweede dag. Ik heb verder oefeningen gemaakt om beter te leren werken met de programma’s. In de namiddag heb ik meer opzoek werk gedaan voor mijn stageopdracht. Het laatste uur heb ik meer info gekregen over Enterprise Messaging. Als afsluiter kreeg ik een opdracht om eens goed over na te denken en morgen aan verder te werken.  </w:t>
      </w:r>
    </w:p>
    <w:p w14:paraId="63F5CF58" w14:textId="77777777" w:rsidR="005575AC" w:rsidRDefault="005575AC" w:rsidP="005575AC">
      <w:pPr>
        <w:pStyle w:val="Heading2"/>
      </w:pPr>
      <w:bookmarkStart w:id="107" w:name="_Toc9514285"/>
      <w:r>
        <w:t>Woensdag 20.02.19</w:t>
      </w:r>
      <w:bookmarkEnd w:id="107"/>
    </w:p>
    <w:p w14:paraId="68203E01" w14:textId="11E01FE7" w:rsidR="005575AC" w:rsidRDefault="005575AC" w:rsidP="005575AC">
      <w:r>
        <w:t>Ik heb de opdracht van gisteren uitgewerkt en geïmplementeerd in SAP Cloud Integration Platform. Het was heel interessant om zelf eens een implementatie uit te werken en zelf logisch na te denken. Na enkele foutmeldingen kreeg ik hulp en vond ik samen met collega een oplossing. Daarna heb ik nog twee andere “integration flows</w:t>
      </w:r>
      <w:r w:rsidR="00226644">
        <w:t>” geïmplementeerd</w:t>
      </w:r>
      <w:r>
        <w:t xml:space="preserve">. Omdat het dag 3 is en ik de software nog niet goed ken, is het soms moeilijk om opdrachten te maken. Maar vandaag ging het al stukken beter. </w:t>
      </w:r>
    </w:p>
    <w:p w14:paraId="37F7A0CD" w14:textId="77777777" w:rsidR="005575AC" w:rsidRDefault="005575AC" w:rsidP="005575AC">
      <w:pPr>
        <w:pStyle w:val="Heading2"/>
      </w:pPr>
      <w:bookmarkStart w:id="108" w:name="_Toc9514286"/>
      <w:r>
        <w:t>Donderdag 21.02.19</w:t>
      </w:r>
      <w:bookmarkEnd w:id="108"/>
    </w:p>
    <w:p w14:paraId="748D0045" w14:textId="31E0BCA7" w:rsidR="00E409A8" w:rsidRDefault="005575AC" w:rsidP="005575AC">
      <w:r>
        <w:t>De laatste dag van mijn eerste week op Delaware. Alles verliep vlot. Ik werkte mijn opdracht van de dag ervoor af en haalde er de laatste fouten uit. Het lukt beter om met het platform te werken.</w:t>
      </w:r>
    </w:p>
    <w:p w14:paraId="05C35D4C" w14:textId="1ABE1DDF" w:rsidR="00E409A8" w:rsidRDefault="00E409A8" w:rsidP="005575AC">
      <w:pPr>
        <w:pStyle w:val="Heading1"/>
      </w:pPr>
      <w:bookmarkStart w:id="109" w:name="_Toc9514287"/>
      <w:r>
        <w:t xml:space="preserve">Week 2: 25.02 </w:t>
      </w:r>
      <w:r w:rsidR="00226644">
        <w:t>- 03.03</w:t>
      </w:r>
      <w:bookmarkEnd w:id="109"/>
    </w:p>
    <w:p w14:paraId="509C4FB8" w14:textId="77777777" w:rsidR="005575AC" w:rsidRDefault="005575AC" w:rsidP="005575AC">
      <w:pPr>
        <w:pStyle w:val="Heading2"/>
      </w:pPr>
      <w:bookmarkStart w:id="110" w:name="_Toc9514288"/>
      <w:r>
        <w:t>Maandag 25.02.2019</w:t>
      </w:r>
      <w:bookmarkEnd w:id="110"/>
    </w:p>
    <w:p w14:paraId="17AB387D" w14:textId="77777777" w:rsidR="005575AC" w:rsidRDefault="005575AC" w:rsidP="005575AC">
      <w:r>
        <w:t xml:space="preserve">Vandaag werkte ik verder aan een opdracht die ik donderdag kreeg. Alles ging beter dan vorige week. Het blijft wel steeds moeilijk om niet hard code te denken. Het programma, SAP Cloud Platform Integration, is een low-development platform. De mensen rondom mij helpen mij als ik met vragen zit. Het werk is constant hetzelfde, maar wel uitdagend en dat maakt het leuk. </w:t>
      </w:r>
    </w:p>
    <w:p w14:paraId="1EA2C371" w14:textId="77777777" w:rsidR="005575AC" w:rsidRDefault="005575AC" w:rsidP="005575AC">
      <w:pPr>
        <w:pStyle w:val="Heading2"/>
      </w:pPr>
      <w:bookmarkStart w:id="111" w:name="_Toc9514289"/>
      <w:r>
        <w:lastRenderedPageBreak/>
        <w:t>Dinsdag 26.02.2019</w:t>
      </w:r>
      <w:bookmarkEnd w:id="111"/>
    </w:p>
    <w:p w14:paraId="65308A15" w14:textId="77777777" w:rsidR="005575AC" w:rsidRDefault="005575AC" w:rsidP="005575AC">
      <w:r>
        <w:t xml:space="preserve">Deze dag heb ik grotendeels alleen gewerkt. Mijn stageopdracht begint vorm te krijgen. Ook begin ik meer van de software en het systeem. De logica uitdenken gaat ookal vlotter. Vandaag was eerder een dag met veel opzoek werk. Dit haalt soms mijn enthousiasme naar beneden maar eens er een oplossing gevonden is, krijg ik nog zo een voldaan gevoel. </w:t>
      </w:r>
    </w:p>
    <w:p w14:paraId="122E4523" w14:textId="77777777" w:rsidR="005575AC" w:rsidRDefault="005575AC" w:rsidP="005575AC">
      <w:pPr>
        <w:pStyle w:val="Heading2"/>
      </w:pPr>
      <w:bookmarkStart w:id="112" w:name="_Toc9514290"/>
      <w:r>
        <w:t>Woensdag 27.02.2019</w:t>
      </w:r>
      <w:bookmarkEnd w:id="112"/>
    </w:p>
    <w:p w14:paraId="141F0CB6" w14:textId="522A4AC3" w:rsidR="005575AC" w:rsidRDefault="005575AC" w:rsidP="005575AC">
      <w:r>
        <w:t xml:space="preserve">Op woensdag heb ik veel voeldoening gehaald uit mijn stagedag. Ik heb heel hard gezocht op een mogelijk oplossing en vond die uiteindelijk ook. Het was naar de moeilijke kant en was het niet zeker of mijn gedachten gang correct was. Maar na ik samenzat met iemand van het team, begon ik toch meer vertrouwen in mezelf te krijgen. Ik krijg </w:t>
      </w:r>
      <w:r w:rsidR="00226644">
        <w:t>de</w:t>
      </w:r>
      <w:r>
        <w:t xml:space="preserve"> stillaan toch onder de knie. Soms zijn er wel dode momenten omdat ik denk dat ik zo goed als alles heb bekeken. Maar uiteindelijk er blijven altijd pistes onbedacht. </w:t>
      </w:r>
    </w:p>
    <w:p w14:paraId="0637500D" w14:textId="77777777" w:rsidR="005575AC" w:rsidRDefault="005575AC" w:rsidP="005575AC">
      <w:pPr>
        <w:pStyle w:val="Heading2"/>
      </w:pPr>
      <w:bookmarkStart w:id="113" w:name="_Toc9514291"/>
      <w:r>
        <w:t>Donderdag 28.02.2019</w:t>
      </w:r>
      <w:bookmarkEnd w:id="113"/>
    </w:p>
    <w:p w14:paraId="41093103" w14:textId="1306C377" w:rsidR="00E409A8" w:rsidRDefault="005575AC" w:rsidP="005575AC">
      <w:r>
        <w:t>De laatste dag van de week is altijd een beetje moeilijk. Ook vandaag bestond het meeste uit research doen. Het opzoeken welke architectuur het beste past voor het framework dat ik moet opzetten. Na het opzoek werk en het vergelijken van verschillende oplossingen. Heb ik mijn gedachten uitgewerkt in SAP Cloud Platform Integration.</w:t>
      </w:r>
    </w:p>
    <w:p w14:paraId="4FA35D4A" w14:textId="6758A16E" w:rsidR="00E409A8" w:rsidRDefault="00E409A8" w:rsidP="005575AC">
      <w:pPr>
        <w:pStyle w:val="Heading1"/>
      </w:pPr>
      <w:bookmarkStart w:id="114" w:name="_Toc9514292"/>
      <w:r>
        <w:t>Week 3: 04.03 – 10.03</w:t>
      </w:r>
      <w:bookmarkEnd w:id="114"/>
    </w:p>
    <w:p w14:paraId="62427A99" w14:textId="77777777" w:rsidR="005575AC" w:rsidRDefault="005575AC" w:rsidP="005575AC">
      <w:pPr>
        <w:pStyle w:val="Heading2"/>
      </w:pPr>
      <w:bookmarkStart w:id="115" w:name="_Toc9514293"/>
      <w:r>
        <w:t>Maandag 04.03.2019</w:t>
      </w:r>
      <w:bookmarkEnd w:id="115"/>
    </w:p>
    <w:p w14:paraId="2B662AE2" w14:textId="77777777" w:rsidR="005575AC" w:rsidRDefault="005575AC" w:rsidP="005575AC">
      <w:r>
        <w:t xml:space="preserve">De eerste dag van week 3 en alles lukt beter. Vandaag heb ik al een deel van mijn framework en architectuur laten zien aan mijn stagebegeleider. </w:t>
      </w:r>
    </w:p>
    <w:p w14:paraId="0987D7C7" w14:textId="77777777" w:rsidR="005575AC" w:rsidRDefault="005575AC" w:rsidP="005575AC">
      <w:pPr>
        <w:pStyle w:val="Heading2"/>
      </w:pPr>
      <w:bookmarkStart w:id="116" w:name="_Toc9514294"/>
      <w:r>
        <w:t>Dinsdag 05.03.2019</w:t>
      </w:r>
      <w:bookmarkEnd w:id="116"/>
    </w:p>
    <w:p w14:paraId="3B6D9F32" w14:textId="77777777" w:rsidR="005575AC" w:rsidRDefault="005575AC" w:rsidP="005575AC">
      <w:r>
        <w:t xml:space="preserve">Vandaag is er veel vooruitgang geboekt in het maken van het framework en het verder uitwerken van de architectuur. </w:t>
      </w:r>
    </w:p>
    <w:p w14:paraId="778119F3" w14:textId="77777777" w:rsidR="005575AC" w:rsidRDefault="005575AC" w:rsidP="005575AC">
      <w:pPr>
        <w:pStyle w:val="Heading2"/>
      </w:pPr>
      <w:bookmarkStart w:id="117" w:name="_Toc9514295"/>
      <w:r>
        <w:t>Woensdag 05.03.2019</w:t>
      </w:r>
      <w:bookmarkEnd w:id="117"/>
    </w:p>
    <w:p w14:paraId="2ECD88D9" w14:textId="77777777" w:rsidR="005575AC" w:rsidRDefault="005575AC" w:rsidP="005575AC">
      <w:r>
        <w:t xml:space="preserve">Op deze dag had ik een meeting met mijn stagebegeleider binnen Delaware. We bespraken hoe het stond met mijn stageopdracht. Ik zit goed op schema. Het leuke aan deze opdracht is dat ik het grotendeels zelf moet opzoeken. Het is iets redelijk nieuws. </w:t>
      </w:r>
    </w:p>
    <w:p w14:paraId="1E07B331" w14:textId="77777777" w:rsidR="005575AC" w:rsidRDefault="005575AC" w:rsidP="005575AC">
      <w:pPr>
        <w:pStyle w:val="Heading2"/>
      </w:pPr>
      <w:bookmarkStart w:id="118" w:name="_Toc9514296"/>
      <w:r>
        <w:t>Donderdag 06.03.2019</w:t>
      </w:r>
      <w:bookmarkEnd w:id="118"/>
    </w:p>
    <w:p w14:paraId="4E35D69F" w14:textId="287227C8" w:rsidR="00E409A8" w:rsidRDefault="005575AC" w:rsidP="005575AC">
      <w:r>
        <w:t>Vandaag heb ik meer info opgezocht over mogelijk verschillende aanpakken van het framework. In grote lijnen is mijn framework af.</w:t>
      </w:r>
    </w:p>
    <w:p w14:paraId="3AB28141" w14:textId="33167217" w:rsidR="00E409A8" w:rsidRDefault="00E409A8" w:rsidP="005575AC">
      <w:pPr>
        <w:pStyle w:val="Heading1"/>
      </w:pPr>
      <w:bookmarkStart w:id="119" w:name="_Toc9514297"/>
      <w:r>
        <w:t>Week 4: 11.03 – 17.03</w:t>
      </w:r>
      <w:bookmarkEnd w:id="119"/>
    </w:p>
    <w:p w14:paraId="0D813EA5" w14:textId="77777777" w:rsidR="005575AC" w:rsidRDefault="005575AC" w:rsidP="005575AC">
      <w:r>
        <w:t xml:space="preserve">Deze week was het veel opzoek werk en het verfijnen van mijn taak. Ook zat ik samen met mijn stagebegeleider binnen Delaware voor het bespreken hoe mijn stage verloopt. Het gaat goed. Mijn stageopdracht vlot goed. </w:t>
      </w:r>
    </w:p>
    <w:p w14:paraId="54E60839" w14:textId="324CE6C1" w:rsidR="00E409A8" w:rsidRDefault="005575AC" w:rsidP="005575AC">
      <w:r>
        <w:t>Maandag ben ik mee geweest naar een vergadering in Antwerpen. Ik mocht meerijden met een collega. De meeting was interessant.</w:t>
      </w:r>
    </w:p>
    <w:p w14:paraId="16F23E1D" w14:textId="03899FAB" w:rsidR="00E409A8" w:rsidRDefault="00E409A8" w:rsidP="005575AC">
      <w:pPr>
        <w:pStyle w:val="Heading1"/>
      </w:pPr>
      <w:bookmarkStart w:id="120" w:name="_Toc9514298"/>
      <w:r>
        <w:lastRenderedPageBreak/>
        <w:t>Week 5: 18.03 – 24.03</w:t>
      </w:r>
      <w:bookmarkEnd w:id="120"/>
    </w:p>
    <w:p w14:paraId="0583BE25" w14:textId="67A9A26C" w:rsidR="00E409A8" w:rsidRDefault="005575AC" w:rsidP="00E409A8">
      <w:r w:rsidRPr="005575AC">
        <w:t>Deze week bestond ook weer uit grotendeels research doen naar mijn onderwerp. Doordat dit een recentere technologie is, is niet alles al goed gedocumenteerd voor SAP.</w:t>
      </w:r>
    </w:p>
    <w:p w14:paraId="01D164FE" w14:textId="79CD13C8" w:rsidR="00E409A8" w:rsidRDefault="00E409A8" w:rsidP="005575AC">
      <w:pPr>
        <w:pStyle w:val="Heading1"/>
      </w:pPr>
      <w:bookmarkStart w:id="121" w:name="_Toc9514299"/>
      <w:r>
        <w:t>Week 6: 25.03 – 31.03</w:t>
      </w:r>
      <w:bookmarkEnd w:id="121"/>
    </w:p>
    <w:p w14:paraId="4B7CE421" w14:textId="0AF09A80" w:rsidR="00E409A8" w:rsidRDefault="005575AC" w:rsidP="00E409A8">
      <w:r w:rsidRPr="005575AC">
        <w:t>Deze week werden de laatste puntjes op de i gezet. Er moesten ook knopen doorgehakt worden. Bepaalde ideeën die goed konden uitdraaien en veel complicaties konden wegnemen, wouden niet werken of waren nog niet in een stadium waarin ze gebruikt konden worden. Er moesten dus alternatieven bedacht worden. Die werden deze week ook volledig afgewerkt. Ik heb geprobeerd om te zorgen dat deze week alles in CPI zo goed als af was.</w:t>
      </w:r>
    </w:p>
    <w:p w14:paraId="2AF75061" w14:textId="7241E0AF" w:rsidR="00E409A8" w:rsidRDefault="00E409A8" w:rsidP="005575AC">
      <w:pPr>
        <w:pStyle w:val="Heading1"/>
      </w:pPr>
      <w:bookmarkStart w:id="122" w:name="_Toc9514300"/>
      <w:r>
        <w:t>Week 7: 01.04 – 07.04</w:t>
      </w:r>
      <w:bookmarkEnd w:id="122"/>
    </w:p>
    <w:p w14:paraId="64559E7F" w14:textId="4081A82A" w:rsidR="00E409A8" w:rsidRDefault="005575AC" w:rsidP="00E409A8">
      <w:r w:rsidRPr="005575AC">
        <w:t>Deze week ging het veel vlotter dan vorige week. Het framework is zo goed als af. Ik kon alles testen via het programma Postman. Dan ging ik een groot deel event driven maken maar daar zijn er nog enkele problemen mee. Ook ben ik een testscenario beginnen opzetten. Ook heb ik een demo voorbereidt. Donderdag ben ik begonnen met een grafische interface.</w:t>
      </w:r>
    </w:p>
    <w:p w14:paraId="116503FA" w14:textId="51F8FBE2" w:rsidR="00E409A8" w:rsidRDefault="00E409A8" w:rsidP="005575AC">
      <w:pPr>
        <w:pStyle w:val="Heading1"/>
      </w:pPr>
      <w:bookmarkStart w:id="123" w:name="_Toc9514301"/>
      <w:r>
        <w:t>Week 8: 08.04 – 14.04</w:t>
      </w:r>
      <w:bookmarkEnd w:id="123"/>
    </w:p>
    <w:p w14:paraId="57E3F8D9" w14:textId="50C7C811" w:rsidR="00E409A8" w:rsidRDefault="005575AC" w:rsidP="00E409A8">
      <w:r w:rsidRPr="005575AC">
        <w:t xml:space="preserve">Deze week ben ik begonnen aan het grafische onderdeel van mijn stage. Ik schrijf een grafisch interface op mijn framework zodat het klantvriendelijk wordt. Het is zoeken om alles te laten werken met </w:t>
      </w:r>
      <w:r w:rsidR="00824C1E">
        <w:t>PHP</w:t>
      </w:r>
      <w:r w:rsidRPr="005575AC">
        <w:t xml:space="preserve"> een taal die ik niet ken.</w:t>
      </w:r>
    </w:p>
    <w:p w14:paraId="0FD0A8F8" w14:textId="3106B9A3" w:rsidR="00E409A8" w:rsidRDefault="00E409A8" w:rsidP="005575AC">
      <w:pPr>
        <w:pStyle w:val="Heading1"/>
      </w:pPr>
      <w:bookmarkStart w:id="124" w:name="_Toc9514302"/>
      <w:r>
        <w:t xml:space="preserve">Week 9: 15.04 </w:t>
      </w:r>
      <w:r w:rsidR="005575AC">
        <w:t>–</w:t>
      </w:r>
      <w:r>
        <w:t xml:space="preserve"> </w:t>
      </w:r>
      <w:r w:rsidR="005575AC">
        <w:t>21.04</w:t>
      </w:r>
      <w:bookmarkEnd w:id="124"/>
    </w:p>
    <w:p w14:paraId="6A0C73BC" w14:textId="6AF3A738" w:rsidR="005575AC" w:rsidRDefault="005575AC" w:rsidP="00E409A8">
      <w:r w:rsidRPr="005575AC">
        <w:t>Deze week werd het heel duidelijk wat er nog precies moet gedaan worden om de opdracht af te krijgen.  Er was deze week wat meer stress aanwezig. Sommige delen wouden niet goed werken. En er moesten prioriteiten gesteld worden.</w:t>
      </w:r>
    </w:p>
    <w:p w14:paraId="55226000" w14:textId="3B86F3A7" w:rsidR="005575AC" w:rsidRDefault="005575AC" w:rsidP="005575AC">
      <w:pPr>
        <w:pStyle w:val="Heading1"/>
      </w:pPr>
      <w:bookmarkStart w:id="125" w:name="_Toc9514303"/>
      <w:r>
        <w:t>Week 10: 22.04 – 28.04</w:t>
      </w:r>
      <w:bookmarkEnd w:id="125"/>
    </w:p>
    <w:p w14:paraId="433E2389" w14:textId="3EB3FF15" w:rsidR="005575AC" w:rsidRDefault="005575AC" w:rsidP="00E409A8">
      <w:r w:rsidRPr="005575AC">
        <w:t>Deze week moest de architectuur af zijn. Het event driven gedeelte moest werken en de architectuur moest de trigger kunnen opvangen. Het was zoeken en ik kreeg ook hulp van collega's omdat ik in het ene systeem nog niet was ingewerkt. Eens dat allemaal werkte, begon alles goed te werken en werd heel duidelijk wat er nog moest gebeuren en wat er kon weggelaten worden.</w:t>
      </w:r>
    </w:p>
    <w:p w14:paraId="34369FBD" w14:textId="10C00D35" w:rsidR="005575AC" w:rsidRDefault="005575AC" w:rsidP="005575AC">
      <w:pPr>
        <w:pStyle w:val="Heading1"/>
      </w:pPr>
      <w:bookmarkStart w:id="126" w:name="_Toc9514304"/>
      <w:r>
        <w:t>Week 11: 29.04 – 05.05</w:t>
      </w:r>
      <w:bookmarkEnd w:id="126"/>
    </w:p>
    <w:p w14:paraId="32C76F0A" w14:textId="76F632C6" w:rsidR="005575AC" w:rsidRDefault="005575AC" w:rsidP="005575AC">
      <w:r w:rsidRPr="005575AC">
        <w:t>Deze week ben ik begonnen met het finaliseren van mijn stage opdracht. De documentatie wordt verder aangevuld. Ook ben ik bezig met het opzetten van een demo en de laatste delen van de architectuur testen.</w:t>
      </w:r>
    </w:p>
    <w:p w14:paraId="7B9EC070" w14:textId="3F374843" w:rsidR="005575AC" w:rsidRDefault="005575AC" w:rsidP="005575AC">
      <w:pPr>
        <w:pStyle w:val="Heading1"/>
      </w:pPr>
      <w:bookmarkStart w:id="127" w:name="_Toc9514305"/>
      <w:r>
        <w:t>Week 12: 06.05 – 12.05</w:t>
      </w:r>
      <w:bookmarkEnd w:id="127"/>
    </w:p>
    <w:p w14:paraId="46DC0CC7" w14:textId="6B55E6F6" w:rsidR="005575AC" w:rsidRDefault="005575AC" w:rsidP="00E409A8">
      <w:r w:rsidRPr="005575AC">
        <w:t>Deze week, heb ik de internship fair voorbereidt en samen gezeten met mijn stagementor om te kijken waar ik de laatste puntjes op de i kon zetten. Het is vooral kijken waar ik in de gui nog verbeteringen kan aanbrengen.</w:t>
      </w:r>
    </w:p>
    <w:p w14:paraId="5C1D621D" w14:textId="5E735295" w:rsidR="005575AC" w:rsidRDefault="005575AC" w:rsidP="005575AC">
      <w:pPr>
        <w:pStyle w:val="Heading1"/>
      </w:pPr>
      <w:bookmarkStart w:id="128" w:name="_Toc9514306"/>
      <w:r>
        <w:t>Week 13: 13.05 – 19.05</w:t>
      </w:r>
      <w:bookmarkEnd w:id="128"/>
    </w:p>
    <w:p w14:paraId="71B2CB37" w14:textId="0ACF6448" w:rsidR="005575AC" w:rsidRDefault="005575AC" w:rsidP="00E409A8">
      <w:r w:rsidRPr="005575AC">
        <w:t>Deze week heb ik mij vooral gefocust op de presentatie die ik woensdag moest geven. Ik heb een uitbreiding gemaakt aan de opdracht omdat alles goed werkte.</w:t>
      </w:r>
    </w:p>
    <w:p w14:paraId="54427A2E" w14:textId="5146CA70" w:rsidR="005575AC" w:rsidRDefault="005575AC" w:rsidP="005575AC">
      <w:pPr>
        <w:pStyle w:val="Heading1"/>
      </w:pPr>
      <w:bookmarkStart w:id="129" w:name="_Toc9514307"/>
      <w:r>
        <w:lastRenderedPageBreak/>
        <w:t>Week 14: 20.05 – 26.05</w:t>
      </w:r>
      <w:bookmarkEnd w:id="129"/>
    </w:p>
    <w:p w14:paraId="23D111F1" w14:textId="326CDE88" w:rsidR="005575AC" w:rsidRPr="005575AC" w:rsidRDefault="005575AC" w:rsidP="005575AC">
      <w:r w:rsidRPr="005575AC">
        <w:t>Deze week is de laatste week. Ik heb de interface nog wat verfijnd. En de presentatie van woensdag herwerkt. Op woensdag heb ik al eens gepresenteerd voor mijn stagebegeleider. Zodat die nog enkele opmerkingen kon geven.</w:t>
      </w:r>
    </w:p>
    <w:sectPr w:rsidR="005575AC" w:rsidRPr="005575AC" w:rsidSect="00E06084">
      <w:headerReference w:type="default" r:id="rId51"/>
      <w:footerReference w:type="default" r:id="rId52"/>
      <w:footerReference w:type="first" r:id="rId53"/>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6D0BB" w14:textId="77777777" w:rsidR="00F20546" w:rsidRDefault="00F20546" w:rsidP="00BC0AD2">
      <w:r>
        <w:separator/>
      </w:r>
    </w:p>
  </w:endnote>
  <w:endnote w:type="continuationSeparator" w:id="0">
    <w:p w14:paraId="0DC733ED" w14:textId="77777777" w:rsidR="00F20546" w:rsidRDefault="00F20546"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37A" w14:textId="77777777" w:rsidR="003A0A49" w:rsidRDefault="003A0A49" w:rsidP="00D82315">
    <w:pPr>
      <w:pStyle w:val="Footer"/>
      <w:tabs>
        <w:tab w:val="clear" w:pos="9072"/>
        <w:tab w:val="right" w:pos="9070"/>
      </w:tabs>
    </w:pPr>
    <w:r>
      <w:rPr>
        <w:noProof/>
        <w:lang w:eastAsia="nl-BE"/>
      </w:rPr>
      <w:drawing>
        <wp:anchor distT="0" distB="0" distL="114300" distR="114300" simplePos="0" relativeHeight="251661824" behindDoc="0" locked="0" layoutInCell="1" allowOverlap="1" wp14:anchorId="45C53462" wp14:editId="39776426">
          <wp:simplePos x="0" y="0"/>
          <wp:positionH relativeFrom="column">
            <wp:posOffset>5003800</wp:posOffset>
          </wp:positionH>
          <wp:positionV relativeFrom="paragraph">
            <wp:posOffset>-147955</wp:posOffset>
          </wp:positionV>
          <wp:extent cx="1061085" cy="598170"/>
          <wp:effectExtent l="0" t="0" r="571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28064" w14:textId="77777777" w:rsidR="003A0A49" w:rsidRDefault="003A0A49"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3449E9C3" wp14:editId="12999D28">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14:paraId="1DF43AAC" w14:textId="77777777" w:rsidR="003A0A49" w:rsidRDefault="003A0A49">
    <w:pPr>
      <w:pStyle w:val="Footer"/>
    </w:pPr>
  </w:p>
  <w:p w14:paraId="3D7B90C2" w14:textId="77777777" w:rsidR="003A0A49" w:rsidRDefault="003A0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8B5E2" w14:textId="77777777" w:rsidR="00F20546" w:rsidRDefault="00F20546" w:rsidP="00BC0AD2">
      <w:r>
        <w:separator/>
      </w:r>
    </w:p>
  </w:footnote>
  <w:footnote w:type="continuationSeparator" w:id="0">
    <w:p w14:paraId="010CAEBB" w14:textId="77777777" w:rsidR="00F20546" w:rsidRDefault="00F20546"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B2641" w14:textId="77777777" w:rsidR="003A0A49" w:rsidRDefault="003A0A49">
    <w:pPr>
      <w:pStyle w:val="Header"/>
    </w:pPr>
  </w:p>
  <w:p w14:paraId="51775604" w14:textId="77777777" w:rsidR="003A0A49" w:rsidRDefault="003A0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E64F4B"/>
    <w:multiLevelType w:val="hybridMultilevel"/>
    <w:tmpl w:val="28360600"/>
    <w:lvl w:ilvl="0" w:tplc="66927B1A">
      <w:start w:val="3"/>
      <w:numFmt w:val="bullet"/>
      <w:lvlText w:val="-"/>
      <w:lvlJc w:val="left"/>
      <w:pPr>
        <w:ind w:left="720" w:hanging="360"/>
      </w:pPr>
      <w:rPr>
        <w:rFonts w:ascii="Helvetica" w:eastAsia="Helvetica"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68A8"/>
    <w:rsid w:val="00016A29"/>
    <w:rsid w:val="00017696"/>
    <w:rsid w:val="000205B2"/>
    <w:rsid w:val="00034E31"/>
    <w:rsid w:val="000377C9"/>
    <w:rsid w:val="0005152B"/>
    <w:rsid w:val="00054172"/>
    <w:rsid w:val="00066E54"/>
    <w:rsid w:val="00077B3F"/>
    <w:rsid w:val="00077E0A"/>
    <w:rsid w:val="000D5FA4"/>
    <w:rsid w:val="000F1CC4"/>
    <w:rsid w:val="00114242"/>
    <w:rsid w:val="00120B34"/>
    <w:rsid w:val="001270E8"/>
    <w:rsid w:val="00131B19"/>
    <w:rsid w:val="00137567"/>
    <w:rsid w:val="00157483"/>
    <w:rsid w:val="00176DAD"/>
    <w:rsid w:val="0018235E"/>
    <w:rsid w:val="00186632"/>
    <w:rsid w:val="00187C4D"/>
    <w:rsid w:val="00200465"/>
    <w:rsid w:val="00226644"/>
    <w:rsid w:val="002316AC"/>
    <w:rsid w:val="002331AD"/>
    <w:rsid w:val="0024199E"/>
    <w:rsid w:val="002525E4"/>
    <w:rsid w:val="0026218F"/>
    <w:rsid w:val="00271A43"/>
    <w:rsid w:val="00282338"/>
    <w:rsid w:val="00296AFE"/>
    <w:rsid w:val="002A5E9C"/>
    <w:rsid w:val="002F7853"/>
    <w:rsid w:val="003021AC"/>
    <w:rsid w:val="00325000"/>
    <w:rsid w:val="00331FAA"/>
    <w:rsid w:val="00334903"/>
    <w:rsid w:val="003363EB"/>
    <w:rsid w:val="003449F8"/>
    <w:rsid w:val="00386EA8"/>
    <w:rsid w:val="00387C12"/>
    <w:rsid w:val="003A0A49"/>
    <w:rsid w:val="003C5AD4"/>
    <w:rsid w:val="003E69B3"/>
    <w:rsid w:val="003F1E9A"/>
    <w:rsid w:val="00402DB2"/>
    <w:rsid w:val="0041424C"/>
    <w:rsid w:val="00440E12"/>
    <w:rsid w:val="00450B6F"/>
    <w:rsid w:val="004514A8"/>
    <w:rsid w:val="00451D52"/>
    <w:rsid w:val="00460787"/>
    <w:rsid w:val="00475B32"/>
    <w:rsid w:val="00483FC5"/>
    <w:rsid w:val="00496138"/>
    <w:rsid w:val="004A323E"/>
    <w:rsid w:val="004E4AA1"/>
    <w:rsid w:val="00501BE3"/>
    <w:rsid w:val="0050220F"/>
    <w:rsid w:val="005026DA"/>
    <w:rsid w:val="00526422"/>
    <w:rsid w:val="00532D62"/>
    <w:rsid w:val="00537435"/>
    <w:rsid w:val="00547088"/>
    <w:rsid w:val="00552D65"/>
    <w:rsid w:val="005575AC"/>
    <w:rsid w:val="00570925"/>
    <w:rsid w:val="00581D6D"/>
    <w:rsid w:val="005B54B9"/>
    <w:rsid w:val="005D484E"/>
    <w:rsid w:val="005F15EC"/>
    <w:rsid w:val="00623D9E"/>
    <w:rsid w:val="006308DA"/>
    <w:rsid w:val="00630FB4"/>
    <w:rsid w:val="00651F56"/>
    <w:rsid w:val="0065271A"/>
    <w:rsid w:val="00661F5D"/>
    <w:rsid w:val="00662CBB"/>
    <w:rsid w:val="00670ABB"/>
    <w:rsid w:val="00677A94"/>
    <w:rsid w:val="006A291F"/>
    <w:rsid w:val="006C29A1"/>
    <w:rsid w:val="006C3C7D"/>
    <w:rsid w:val="006D2600"/>
    <w:rsid w:val="006D7B8C"/>
    <w:rsid w:val="006E2C7F"/>
    <w:rsid w:val="00705346"/>
    <w:rsid w:val="0071560A"/>
    <w:rsid w:val="00765D98"/>
    <w:rsid w:val="00794F59"/>
    <w:rsid w:val="007A4A57"/>
    <w:rsid w:val="007B2252"/>
    <w:rsid w:val="007D5B61"/>
    <w:rsid w:val="007E6E0C"/>
    <w:rsid w:val="00824C1E"/>
    <w:rsid w:val="00906675"/>
    <w:rsid w:val="00941D01"/>
    <w:rsid w:val="0094619F"/>
    <w:rsid w:val="0099334B"/>
    <w:rsid w:val="009C21AF"/>
    <w:rsid w:val="009C744C"/>
    <w:rsid w:val="009D2B30"/>
    <w:rsid w:val="009D4279"/>
    <w:rsid w:val="009E1E66"/>
    <w:rsid w:val="00A41DF8"/>
    <w:rsid w:val="00A745DD"/>
    <w:rsid w:val="00AC5ED3"/>
    <w:rsid w:val="00AE33E8"/>
    <w:rsid w:val="00B138F5"/>
    <w:rsid w:val="00B20F76"/>
    <w:rsid w:val="00B52DB8"/>
    <w:rsid w:val="00B72569"/>
    <w:rsid w:val="00B72BAA"/>
    <w:rsid w:val="00BB4046"/>
    <w:rsid w:val="00BB7B4B"/>
    <w:rsid w:val="00BC0AD2"/>
    <w:rsid w:val="00BF1B7B"/>
    <w:rsid w:val="00C21426"/>
    <w:rsid w:val="00C2230F"/>
    <w:rsid w:val="00C60689"/>
    <w:rsid w:val="00C65FAF"/>
    <w:rsid w:val="00CA33D6"/>
    <w:rsid w:val="00CD25C7"/>
    <w:rsid w:val="00CE7FF0"/>
    <w:rsid w:val="00D14A15"/>
    <w:rsid w:val="00D51F7F"/>
    <w:rsid w:val="00D54FED"/>
    <w:rsid w:val="00D56753"/>
    <w:rsid w:val="00D57020"/>
    <w:rsid w:val="00D82315"/>
    <w:rsid w:val="00D96D29"/>
    <w:rsid w:val="00DA53B4"/>
    <w:rsid w:val="00DB2A2F"/>
    <w:rsid w:val="00DE0B75"/>
    <w:rsid w:val="00DE3900"/>
    <w:rsid w:val="00DF232D"/>
    <w:rsid w:val="00DF53AF"/>
    <w:rsid w:val="00E02C45"/>
    <w:rsid w:val="00E0412C"/>
    <w:rsid w:val="00E06084"/>
    <w:rsid w:val="00E07091"/>
    <w:rsid w:val="00E400BC"/>
    <w:rsid w:val="00E409A8"/>
    <w:rsid w:val="00E442FD"/>
    <w:rsid w:val="00E5131C"/>
    <w:rsid w:val="00E71845"/>
    <w:rsid w:val="00E85FFC"/>
    <w:rsid w:val="00E90790"/>
    <w:rsid w:val="00E91540"/>
    <w:rsid w:val="00EA24E5"/>
    <w:rsid w:val="00EA25A3"/>
    <w:rsid w:val="00EC4863"/>
    <w:rsid w:val="00ED030A"/>
    <w:rsid w:val="00ED294F"/>
    <w:rsid w:val="00EE507E"/>
    <w:rsid w:val="00EF15F7"/>
    <w:rsid w:val="00F12559"/>
    <w:rsid w:val="00F17AF5"/>
    <w:rsid w:val="00F20546"/>
    <w:rsid w:val="00F24AE8"/>
    <w:rsid w:val="00F57A25"/>
    <w:rsid w:val="00F670E2"/>
    <w:rsid w:val="00FA034B"/>
    <w:rsid w:val="00FB49F7"/>
    <w:rsid w:val="00FF176C"/>
    <w:rsid w:val="00FF5EC8"/>
    <w:rsid w:val="00FF75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71E5D"/>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D52"/>
    <w:rPr>
      <w:szCs w:val="22"/>
      <w:lang w:eastAsia="en-US"/>
    </w:rPr>
  </w:style>
  <w:style w:type="paragraph" w:styleId="Heading1">
    <w:name w:val="heading 1"/>
    <w:basedOn w:val="Normal"/>
    <w:next w:val="Normal"/>
    <w:link w:val="Heading1Char"/>
    <w:autoRedefine/>
    <w:uiPriority w:val="9"/>
    <w:qFormat/>
    <w:rsid w:val="000168A8"/>
    <w:pPr>
      <w:keepNext/>
      <w:keepLines/>
      <w:spacing w:before="240" w:after="12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5575AC"/>
    <w:pPr>
      <w:keepNext/>
      <w:keepLines/>
      <w:spacing w:before="240" w:after="12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24199E"/>
    <w:pPr>
      <w:keepNext/>
      <w:keepLines/>
      <w:spacing w:before="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501BE3"/>
    <w:pPr>
      <w:pageBreakBefore/>
      <w:spacing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501BE3"/>
    <w:pPr>
      <w:spacing w:before="240" w:after="120"/>
    </w:pPr>
    <w:rPr>
      <w:color w:val="006FB8"/>
      <w:sz w:val="48"/>
      <w:szCs w:val="48"/>
    </w:rPr>
  </w:style>
  <w:style w:type="character" w:customStyle="1" w:styleId="TussenpaginatitelChar">
    <w:name w:val="Tussenpagina_titel Char"/>
    <w:link w:val="Tussenpaginatitel"/>
    <w:rsid w:val="00501BE3"/>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501BE3"/>
    <w:rPr>
      <w:color w:val="006FB8"/>
      <w:sz w:val="48"/>
      <w:szCs w:val="48"/>
      <w:lang w:eastAsia="en-US"/>
    </w:rPr>
  </w:style>
  <w:style w:type="character" w:customStyle="1" w:styleId="Heading1Char">
    <w:name w:val="Heading 1 Char"/>
    <w:link w:val="Heading1"/>
    <w:uiPriority w:val="9"/>
    <w:rsid w:val="000168A8"/>
    <w:rPr>
      <w:rFonts w:eastAsia="Times New Roman"/>
      <w:b/>
      <w:bCs/>
      <w:color w:val="000000"/>
      <w:sz w:val="28"/>
      <w:szCs w:val="28"/>
      <w:lang w:eastAsia="en-US"/>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5575AC"/>
    <w:rPr>
      <w:rFonts w:eastAsia="Times New Roman"/>
      <w:bCs/>
      <w:color w:val="000000"/>
      <w:sz w:val="26"/>
      <w:szCs w:val="26"/>
      <w:lang w:eastAsia="en-US"/>
    </w:rPr>
  </w:style>
  <w:style w:type="character" w:customStyle="1" w:styleId="Heading3Char">
    <w:name w:val="Heading 3 Char"/>
    <w:link w:val="Heading3"/>
    <w:uiPriority w:val="9"/>
    <w:rsid w:val="0024199E"/>
    <w:rPr>
      <w:rFonts w:ascii="Helvetica" w:eastAsia="Times New Roman" w:hAnsi="Helvetica" w:cs="Times New Roman"/>
      <w:b/>
      <w:bCs/>
      <w:color w:val="000000"/>
      <w:sz w:val="20"/>
      <w:szCs w:val="20"/>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2525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2525E4"/>
    <w:pPr>
      <w:spacing w:after="100" w:line="259" w:lineRule="auto"/>
      <w:ind w:left="220"/>
      <w:jc w:val="both"/>
    </w:pPr>
    <w:rPr>
      <w:rFonts w:asciiTheme="minorHAnsi" w:eastAsiaTheme="minorEastAsia" w:hAnsiTheme="minorHAnsi"/>
      <w:sz w:val="22"/>
      <w:lang w:val="en-US"/>
    </w:rPr>
  </w:style>
  <w:style w:type="paragraph" w:styleId="TOC1">
    <w:name w:val="toc 1"/>
    <w:basedOn w:val="Normal"/>
    <w:next w:val="Normal"/>
    <w:autoRedefine/>
    <w:uiPriority w:val="39"/>
    <w:unhideWhenUsed/>
    <w:rsid w:val="002525E4"/>
    <w:pPr>
      <w:tabs>
        <w:tab w:val="right" w:leader="dot" w:pos="9060"/>
      </w:tabs>
      <w:spacing w:before="240" w:after="120"/>
      <w:jc w:val="both"/>
    </w:pPr>
    <w:rPr>
      <w:rFonts w:asciiTheme="minorHAnsi" w:eastAsiaTheme="minorEastAsia" w:hAnsiTheme="minorHAnsi"/>
      <w:b/>
      <w:noProof/>
      <w:sz w:val="22"/>
    </w:rPr>
  </w:style>
  <w:style w:type="paragraph" w:styleId="Bibliography">
    <w:name w:val="Bibliography"/>
    <w:basedOn w:val="Normal"/>
    <w:next w:val="Normal"/>
    <w:uiPriority w:val="37"/>
    <w:unhideWhenUsed/>
    <w:rsid w:val="002525E4"/>
    <w:pPr>
      <w:jc w:val="both"/>
    </w:pPr>
  </w:style>
  <w:style w:type="paragraph" w:styleId="CommentText">
    <w:name w:val="annotation text"/>
    <w:basedOn w:val="Normal"/>
    <w:link w:val="CommentTextChar"/>
    <w:uiPriority w:val="99"/>
    <w:unhideWhenUsed/>
    <w:rsid w:val="002525E4"/>
    <w:pPr>
      <w:jc w:val="both"/>
    </w:pPr>
    <w:rPr>
      <w:szCs w:val="20"/>
    </w:rPr>
  </w:style>
  <w:style w:type="character" w:customStyle="1" w:styleId="CommentTextChar">
    <w:name w:val="Comment Text Char"/>
    <w:basedOn w:val="DefaultParagraphFont"/>
    <w:link w:val="CommentText"/>
    <w:uiPriority w:val="99"/>
    <w:rsid w:val="002525E4"/>
    <w:rPr>
      <w:lang w:eastAsia="en-US"/>
    </w:rPr>
  </w:style>
  <w:style w:type="character" w:styleId="CommentReference">
    <w:name w:val="annotation reference"/>
    <w:basedOn w:val="DefaultParagraphFont"/>
    <w:uiPriority w:val="99"/>
    <w:semiHidden/>
    <w:unhideWhenUsed/>
    <w:rsid w:val="00CA33D6"/>
    <w:rPr>
      <w:sz w:val="16"/>
      <w:szCs w:val="16"/>
    </w:rPr>
  </w:style>
  <w:style w:type="paragraph" w:styleId="TOCHeading">
    <w:name w:val="TOC Heading"/>
    <w:basedOn w:val="Heading1"/>
    <w:next w:val="Normal"/>
    <w:uiPriority w:val="39"/>
    <w:unhideWhenUsed/>
    <w:qFormat/>
    <w:rsid w:val="002316AC"/>
    <w:pPr>
      <w:spacing w:after="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character" w:styleId="Hyperlink">
    <w:name w:val="Hyperlink"/>
    <w:basedOn w:val="DefaultParagraphFont"/>
    <w:uiPriority w:val="99"/>
    <w:unhideWhenUsed/>
    <w:rsid w:val="002316AC"/>
    <w:rPr>
      <w:color w:val="0563C1" w:themeColor="hyperlink"/>
      <w:u w:val="single"/>
    </w:rPr>
  </w:style>
  <w:style w:type="paragraph" w:styleId="TOC3">
    <w:name w:val="toc 3"/>
    <w:basedOn w:val="Normal"/>
    <w:next w:val="Normal"/>
    <w:autoRedefine/>
    <w:uiPriority w:val="39"/>
    <w:unhideWhenUsed/>
    <w:rsid w:val="00016A29"/>
    <w:pPr>
      <w:tabs>
        <w:tab w:val="right" w:leader="dot" w:pos="9060"/>
      </w:tabs>
      <w:spacing w:after="100"/>
      <w:ind w:left="400"/>
    </w:pPr>
    <w:rPr>
      <w:noProof/>
      <w:sz w:val="18"/>
    </w:rPr>
  </w:style>
  <w:style w:type="paragraph" w:styleId="TOC4">
    <w:name w:val="toc 4"/>
    <w:basedOn w:val="Normal"/>
    <w:next w:val="Normal"/>
    <w:autoRedefine/>
    <w:uiPriority w:val="39"/>
    <w:unhideWhenUsed/>
    <w:rsid w:val="002316AC"/>
    <w:pPr>
      <w:spacing w:after="100"/>
      <w:ind w:left="600"/>
    </w:pPr>
  </w:style>
  <w:style w:type="paragraph" w:styleId="TOC6">
    <w:name w:val="toc 6"/>
    <w:basedOn w:val="Normal"/>
    <w:next w:val="Normal"/>
    <w:autoRedefine/>
    <w:uiPriority w:val="39"/>
    <w:unhideWhenUsed/>
    <w:rsid w:val="002316AC"/>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915554">
      <w:bodyDiv w:val="1"/>
      <w:marLeft w:val="0"/>
      <w:marRight w:val="0"/>
      <w:marTop w:val="0"/>
      <w:marBottom w:val="0"/>
      <w:divBdr>
        <w:top w:val="none" w:sz="0" w:space="0" w:color="auto"/>
        <w:left w:val="none" w:sz="0" w:space="0" w:color="auto"/>
        <w:bottom w:val="none" w:sz="0" w:space="0" w:color="auto"/>
        <w:right w:val="none" w:sz="0" w:space="0" w:color="auto"/>
      </w:divBdr>
    </w:div>
    <w:div w:id="263877802">
      <w:bodyDiv w:val="1"/>
      <w:marLeft w:val="0"/>
      <w:marRight w:val="0"/>
      <w:marTop w:val="0"/>
      <w:marBottom w:val="0"/>
      <w:divBdr>
        <w:top w:val="none" w:sz="0" w:space="0" w:color="auto"/>
        <w:left w:val="none" w:sz="0" w:space="0" w:color="auto"/>
        <w:bottom w:val="none" w:sz="0" w:space="0" w:color="auto"/>
        <w:right w:val="none" w:sz="0" w:space="0" w:color="auto"/>
      </w:divBdr>
      <w:divsChild>
        <w:div w:id="240212291">
          <w:marLeft w:val="0"/>
          <w:marRight w:val="0"/>
          <w:marTop w:val="0"/>
          <w:marBottom w:val="0"/>
          <w:divBdr>
            <w:top w:val="none" w:sz="0" w:space="0" w:color="auto"/>
            <w:left w:val="none" w:sz="0" w:space="0" w:color="auto"/>
            <w:bottom w:val="none" w:sz="0" w:space="0" w:color="auto"/>
            <w:right w:val="none" w:sz="0" w:space="0" w:color="auto"/>
          </w:divBdr>
        </w:div>
      </w:divsChild>
    </w:div>
    <w:div w:id="498692033">
      <w:bodyDiv w:val="1"/>
      <w:marLeft w:val="0"/>
      <w:marRight w:val="0"/>
      <w:marTop w:val="0"/>
      <w:marBottom w:val="0"/>
      <w:divBdr>
        <w:top w:val="none" w:sz="0" w:space="0" w:color="auto"/>
        <w:left w:val="none" w:sz="0" w:space="0" w:color="auto"/>
        <w:bottom w:val="none" w:sz="0" w:space="0" w:color="auto"/>
        <w:right w:val="none" w:sz="0" w:space="0" w:color="auto"/>
      </w:divBdr>
    </w:div>
    <w:div w:id="159169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tmp"/><Relationship Id="rId39" Type="http://schemas.openxmlformats.org/officeDocument/2006/relationships/image" Target="media/image23.tmp"/><Relationship Id="rId21" Type="http://schemas.openxmlformats.org/officeDocument/2006/relationships/image" Target="media/image5.tmp"/><Relationship Id="rId34" Type="http://schemas.openxmlformats.org/officeDocument/2006/relationships/image" Target="media/image18.tmp"/><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tmp"/><Relationship Id="rId25" Type="http://schemas.openxmlformats.org/officeDocument/2006/relationships/image" Target="media/image9.tmp"/><Relationship Id="rId33" Type="http://schemas.openxmlformats.org/officeDocument/2006/relationships/image" Target="media/image17.tmp"/><Relationship Id="rId38" Type="http://schemas.openxmlformats.org/officeDocument/2006/relationships/image" Target="media/image22.tmp"/><Relationship Id="rId46" Type="http://schemas.openxmlformats.org/officeDocument/2006/relationships/image" Target="media/image30.tmp"/><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tmp"/><Relationship Id="rId41" Type="http://schemas.openxmlformats.org/officeDocument/2006/relationships/image" Target="media/image25.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andammely\Documents\Stageverslag\Stageverslag_LyvaVanDamme.docx" TargetMode="External"/><Relationship Id="rId24" Type="http://schemas.openxmlformats.org/officeDocument/2006/relationships/image" Target="media/image8.tmp"/><Relationship Id="rId32" Type="http://schemas.openxmlformats.org/officeDocument/2006/relationships/image" Target="media/image16.tmp"/><Relationship Id="rId37" Type="http://schemas.openxmlformats.org/officeDocument/2006/relationships/image" Target="media/image21.tmp"/><Relationship Id="rId40" Type="http://schemas.openxmlformats.org/officeDocument/2006/relationships/image" Target="media/image24.tmp"/><Relationship Id="rId45" Type="http://schemas.openxmlformats.org/officeDocument/2006/relationships/image" Target="media/image29.tmp"/><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tmp"/><Relationship Id="rId28" Type="http://schemas.openxmlformats.org/officeDocument/2006/relationships/image" Target="media/image12.tmp"/><Relationship Id="rId36" Type="http://schemas.openxmlformats.org/officeDocument/2006/relationships/image" Target="media/image20.tmp"/><Relationship Id="rId49" Type="http://schemas.openxmlformats.org/officeDocument/2006/relationships/image" Target="media/image33.tmp"/><Relationship Id="rId10" Type="http://schemas.openxmlformats.org/officeDocument/2006/relationships/hyperlink" Target="file:///C:\Users\vandammely\Documents\Stageverslag\Stageverslag_LyvaVanDamme.docx" TargetMode="External"/><Relationship Id="rId19" Type="http://schemas.openxmlformats.org/officeDocument/2006/relationships/image" Target="media/image3.png"/><Relationship Id="rId31" Type="http://schemas.openxmlformats.org/officeDocument/2006/relationships/image" Target="media/image15.tmp"/><Relationship Id="rId44" Type="http://schemas.openxmlformats.org/officeDocument/2006/relationships/image" Target="media/image28.tmp"/><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vandammely\Documents\Stageverslag\Stageverslag_LyvaVanDamme.docx" TargetMode="External"/><Relationship Id="rId14" Type="http://schemas.openxmlformats.org/officeDocument/2006/relationships/diagramQuickStyle" Target="diagrams/quickStyle1.xm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tmp"/><Relationship Id="rId35" Type="http://schemas.openxmlformats.org/officeDocument/2006/relationships/image" Target="media/image19.tmp"/><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hyperlink" Target="file:///C:\Users\vandammely\Documents\Stageverslag\Stageverslag_LyvaVanDamme.docx" TargetMode="External"/><Relationship Id="rId51"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industry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begint delaware met het binnenhalen van werknemers uit het Zuid-Oosten van Azie en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industry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begint delaware met het binnenhalen van werknemers uit het Zuid-Oosten van Azie en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Pradeep</b:Tag>
    <b:SourceType>JournalArticle</b:SourceType>
    <b:Guid>{8FE61836-E4CC-45F8-A28E-4DC052F63544}</b:Guid>
    <b:Title>AP Cloud Platform Enterprise Messaging – Making S/4HANA Event Notification Easy</b:Title>
    <b:Year>2018</b:Year>
    <b:Author>
      <b:Author>
        <b:NameList>
          <b:Person>
            <b:Last>Panda</b:Last>
            <b:First>Pradeep</b:First>
          </b:Person>
        </b:NameList>
      </b:Author>
    </b:Author>
    <b:JournalName>https://blogs.sap.com/2018/12/18/sap-cloud-platform-enterprise-messaging-making-s4hana-event-notification-easy/</b:JournalName>
    <b:RefOrder>1</b:RefOrder>
  </b:Source>
  <b:Source>
    <b:Tag>Mat17</b:Tag>
    <b:SourceType>InternetSite</b:SourceType>
    <b:Guid>{7BA88A7B-F6A1-4997-AF90-5C47C2C205A0}</b:Guid>
    <b:Year>2017</b:Year>
    <b:Author>
      <b:Author>
        <b:NameList>
          <b:Person>
            <b:Last>Schwartz</b:Last>
            <b:First>Matt</b:First>
          </b:Person>
        </b:NameList>
      </b:Author>
    </b:Author>
    <b:InternetSiteTitle>IBM SAP Consulting Services Blog</b:InternetSiteTitle>
    <b:Month>october</b:Month>
    <b:Day>03</b:Day>
    <b:URL>https://www.ibm.com/blogs/insights-on-business/sap-consulting/attack-of-the-acronyms/?cm_mmc=Search_Google-_-Global+Business+Services_Cloud+Application+Innovation-_-EP_IBN-_-s+4+hana_Exact_AW&amp;cm_mmca2=10006621&amp;cm_mmca7=1001249&amp;cm_mmca8=kwd-300948388218&amp;cm</b:URL>
    <b:RefOrder>1</b:RefOrder>
  </b:Source>
</b:Sources>
</file>

<file path=customXml/itemProps1.xml><?xml version="1.0" encoding="utf-8"?>
<ds:datastoreItem xmlns:ds="http://schemas.openxmlformats.org/officeDocument/2006/customXml" ds:itemID="{ECEA8D85-85FE-4189-B1D2-B2DA5E0C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370</TotalTime>
  <Pages>1</Pages>
  <Words>5253</Words>
  <Characters>29943</Characters>
  <Application>Microsoft Office Word</Application>
  <DocSecurity>0</DocSecurity>
  <Lines>249</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35126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50</cp:revision>
  <cp:lastPrinted>2019-05-23T13:32:00Z</cp:lastPrinted>
  <dcterms:created xsi:type="dcterms:W3CDTF">2019-05-21T08:35:00Z</dcterms:created>
  <dcterms:modified xsi:type="dcterms:W3CDTF">2019-05-23T14:07:00Z</dcterms:modified>
</cp:coreProperties>
</file>